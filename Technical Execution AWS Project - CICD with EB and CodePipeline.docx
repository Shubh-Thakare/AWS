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395"/>
      </w:tblGrid>
      <w:tr w:rsidR="00A81248" w:rsidRPr="003A798E" w14:paraId="60245D9D" w14:textId="77777777" w:rsidTr="00FB65B8">
        <w:tc>
          <w:tcPr>
            <w:tcW w:w="5395" w:type="dxa"/>
          </w:tcPr>
          <w:p w14:paraId="6AF65D65" w14:textId="19545B9E" w:rsidR="00A81248" w:rsidRPr="003A798E" w:rsidRDefault="00A81248" w:rsidP="00A81248">
            <w:pPr>
              <w:pStyle w:val="GraphicAnchor"/>
            </w:pPr>
          </w:p>
        </w:tc>
        <w:tc>
          <w:tcPr>
            <w:tcW w:w="5395" w:type="dxa"/>
          </w:tcPr>
          <w:p w14:paraId="0869DBDD" w14:textId="77777777" w:rsidR="00A81248" w:rsidRPr="003A798E" w:rsidRDefault="00A81248" w:rsidP="00A81248">
            <w:pPr>
              <w:pStyle w:val="GraphicAnchor"/>
            </w:pPr>
          </w:p>
        </w:tc>
      </w:tr>
      <w:tr w:rsidR="00A81248" w:rsidRPr="003A798E" w14:paraId="7CAF4EF7" w14:textId="77777777" w:rsidTr="00FB65B8">
        <w:trPr>
          <w:trHeight w:val="2719"/>
        </w:trPr>
        <w:tc>
          <w:tcPr>
            <w:tcW w:w="5395" w:type="dxa"/>
          </w:tcPr>
          <w:p w14:paraId="6E282FF1" w14:textId="259D9226" w:rsidR="00A81248" w:rsidRPr="003A798E" w:rsidRDefault="00B163EA" w:rsidP="00C66528">
            <w:pPr>
              <w:pStyle w:val="Heading1"/>
            </w:pPr>
            <w:bookmarkStart w:id="0" w:name="_Toc57038478"/>
            <w:r>
              <w:rPr>
                <w:sz w:val="72"/>
                <w:szCs w:val="28"/>
              </w:rPr>
              <w:t>Technical</w:t>
            </w:r>
            <w:r w:rsidR="007A0632">
              <w:rPr>
                <w:sz w:val="72"/>
                <w:szCs w:val="28"/>
              </w:rPr>
              <w:t xml:space="preserve"> Execution </w:t>
            </w:r>
            <w:r w:rsidR="007A0632" w:rsidRPr="007A0632">
              <w:rPr>
                <w:sz w:val="72"/>
                <w:szCs w:val="28"/>
              </w:rPr>
              <w:t>Document</w:t>
            </w:r>
            <w:bookmarkEnd w:id="0"/>
          </w:p>
        </w:tc>
        <w:tc>
          <w:tcPr>
            <w:tcW w:w="5395" w:type="dxa"/>
          </w:tcPr>
          <w:p w14:paraId="16C41D93" w14:textId="26EFCEF1" w:rsidR="00A81248" w:rsidRPr="003A798E" w:rsidRDefault="00A81248"/>
        </w:tc>
      </w:tr>
      <w:tr w:rsidR="00A81248" w:rsidRPr="003A798E" w14:paraId="193874D3" w14:textId="77777777" w:rsidTr="00FB65B8">
        <w:trPr>
          <w:trHeight w:val="8059"/>
        </w:trPr>
        <w:tc>
          <w:tcPr>
            <w:tcW w:w="5395" w:type="dxa"/>
          </w:tcPr>
          <w:p w14:paraId="6C754D44" w14:textId="77777777" w:rsidR="00A81248" w:rsidRPr="003A798E" w:rsidRDefault="00A81248">
            <w:r w:rsidRPr="003A798E">
              <w:rPr>
                <w:noProof/>
                <w:lang w:val="en-IN" w:eastAsia="en-IN"/>
              </w:rPr>
              <mc:AlternateContent>
                <mc:Choice Requires="wpg">
                  <w:drawing>
                    <wp:anchor distT="0" distB="0" distL="114300" distR="114300" simplePos="0" relativeHeight="251656704" behindDoc="1" locked="0" layoutInCell="1" allowOverlap="1" wp14:anchorId="74AC81B2" wp14:editId="0EA0D601">
                      <wp:simplePos x="0" y="0"/>
                      <wp:positionH relativeFrom="margin">
                        <wp:posOffset>-445477</wp:posOffset>
                      </wp:positionH>
                      <wp:positionV relativeFrom="page">
                        <wp:posOffset>-2242527</wp:posOffset>
                      </wp:positionV>
                      <wp:extent cx="7772400" cy="10054800"/>
                      <wp:effectExtent l="0" t="0" r="0" b="3810"/>
                      <wp:wrapNone/>
                      <wp:docPr id="2" name="Group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05480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Shape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angle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9640F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Shape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6386D98" id="Group 1" o:spid="_x0000_s1026" style="position:absolute;margin-left:-35.1pt;margin-top:-176.6pt;width:612pt;height:791.7pt;z-index:-25165977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">
                      <v:shape id="Shape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angle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" path="m,21600l21600,10802,,,,21600xe" fillcolor="#b9640f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Shape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  <w:tc>
          <w:tcPr>
            <w:tcW w:w="5395" w:type="dxa"/>
          </w:tcPr>
          <w:p w14:paraId="6B222D80" w14:textId="5E7C8F25" w:rsidR="00A81248" w:rsidRPr="003A798E" w:rsidRDefault="00A81248"/>
        </w:tc>
      </w:tr>
      <w:tr w:rsidR="00A81248" w:rsidRPr="003A798E" w14:paraId="238CD3DE" w14:textId="77777777" w:rsidTr="00FB65B8">
        <w:trPr>
          <w:trHeight w:val="1299"/>
        </w:trPr>
        <w:tc>
          <w:tcPr>
            <w:tcW w:w="5395" w:type="dxa"/>
          </w:tcPr>
          <w:p w14:paraId="25E676BB" w14:textId="77777777" w:rsidR="00A81248" w:rsidRPr="007A0632" w:rsidRDefault="00A81248">
            <w:pPr>
              <w:rPr>
                <w:color w:val="FF9900"/>
              </w:rPr>
            </w:pPr>
          </w:p>
        </w:tc>
        <w:tc>
          <w:tcPr>
            <w:tcW w:w="5395" w:type="dxa"/>
          </w:tcPr>
          <w:p w14:paraId="1565A0A1" w14:textId="0A7F6AA1" w:rsidR="00A81248" w:rsidRPr="007A0632" w:rsidRDefault="00B163EA" w:rsidP="00A81248">
            <w:pPr>
              <w:pStyle w:val="Heading2"/>
              <w:rPr>
                <w:color w:val="5E5E5E" w:themeColor="text2"/>
              </w:rPr>
            </w:pPr>
            <w:bookmarkStart w:id="1" w:name="_Toc57038479"/>
            <w:r>
              <w:rPr>
                <w:color w:val="5E5E5E" w:themeColor="text2"/>
              </w:rPr>
              <w:t xml:space="preserve">Project </w:t>
            </w:r>
            <w:r w:rsidR="007A0632" w:rsidRPr="007A0632">
              <w:rPr>
                <w:color w:val="5E5E5E" w:themeColor="text2"/>
              </w:rPr>
              <w:t>Title</w:t>
            </w:r>
            <w:bookmarkEnd w:id="1"/>
          </w:p>
          <w:p w14:paraId="0F8823A5" w14:textId="1D50F92E" w:rsidR="007A0632" w:rsidRPr="00940B0C" w:rsidRDefault="00940B0C" w:rsidP="007A0632">
            <w:pPr>
              <w:pStyle w:val="Heading1"/>
              <w:shd w:val="clear" w:color="auto" w:fill="FFFFFF"/>
              <w:spacing w:before="0" w:line="312" w:lineRule="atLeast"/>
              <w:rPr>
                <w:rFonts w:ascii="Arial" w:eastAsia="Times New Roman" w:hAnsi="Arial" w:cs="Arial"/>
                <w:b w:val="0"/>
                <w:color w:val="FF9900"/>
                <w:sz w:val="180"/>
                <w:szCs w:val="220"/>
              </w:rPr>
            </w:pPr>
            <w:bookmarkStart w:id="2" w:name="_Toc57038480"/>
            <w:r w:rsidRPr="00940B0C">
              <w:rPr>
                <w:rFonts w:ascii="Arial" w:eastAsia="Times New Roman" w:hAnsi="Arial" w:cs="Arial"/>
                <w:bCs/>
                <w:color w:val="FF9900"/>
                <w:sz w:val="40"/>
                <w:szCs w:val="48"/>
              </w:rPr>
              <w:t>Deploy React App to Elastic Beanstalk using AWS Code Pipeline</w:t>
            </w:r>
            <w:bookmarkEnd w:id="2"/>
          </w:p>
          <w:p w14:paraId="76CFF8E8" w14:textId="2D6D6F54" w:rsidR="00A81248" w:rsidRPr="007A0632" w:rsidRDefault="00A81248" w:rsidP="00C66528">
            <w:pPr>
              <w:pStyle w:val="Heading2"/>
              <w:rPr>
                <w:color w:val="FF9900"/>
              </w:rPr>
            </w:pPr>
          </w:p>
        </w:tc>
      </w:tr>
      <w:tr w:rsidR="00A81248" w:rsidRPr="003A798E" w14:paraId="464F343D" w14:textId="77777777" w:rsidTr="00FB65B8">
        <w:trPr>
          <w:trHeight w:val="1402"/>
        </w:trPr>
        <w:tc>
          <w:tcPr>
            <w:tcW w:w="5395" w:type="dxa"/>
          </w:tcPr>
          <w:p w14:paraId="6CA8C197" w14:textId="77777777" w:rsidR="00A81248" w:rsidRPr="003A798E" w:rsidRDefault="00A81248"/>
        </w:tc>
        <w:tc>
          <w:tcPr>
            <w:tcW w:w="5395" w:type="dxa"/>
          </w:tcPr>
          <w:p w14:paraId="231A62DB" w14:textId="60F09F8F" w:rsidR="00A81248" w:rsidRPr="003A798E" w:rsidRDefault="00A81248" w:rsidP="00A81248">
            <w:pPr>
              <w:pStyle w:val="Heading2"/>
            </w:pPr>
          </w:p>
        </w:tc>
      </w:tr>
    </w:tbl>
    <w:p w14:paraId="6793E957" w14:textId="77777777" w:rsidR="000C4ED1" w:rsidRPr="003A798E" w:rsidRDefault="000C4ED1"/>
    <w:tbl>
      <w:tblPr>
        <w:tblW w:w="10666" w:type="dxa"/>
        <w:shd w:val="clear" w:color="auto" w:fill="EDF0F4" w:themeFill="accent3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21"/>
        <w:gridCol w:w="4912"/>
        <w:gridCol w:w="4912"/>
        <w:gridCol w:w="421"/>
      </w:tblGrid>
      <w:tr w:rsidR="001205A1" w:rsidRPr="003A798E" w14:paraId="2E61CBEA" w14:textId="77777777" w:rsidTr="00A24793">
        <w:trPr>
          <w:trHeight w:val="441"/>
        </w:trPr>
        <w:tc>
          <w:tcPr>
            <w:tcW w:w="421" w:type="dxa"/>
            <w:shd w:val="clear" w:color="auto" w:fill="EDF0F4" w:themeFill="accent3"/>
          </w:tcPr>
          <w:p w14:paraId="306B9F00" w14:textId="77777777" w:rsidR="00A81248" w:rsidRPr="003A798E" w:rsidRDefault="00A81248"/>
        </w:tc>
        <w:tc>
          <w:tcPr>
            <w:tcW w:w="4912" w:type="dxa"/>
            <w:shd w:val="clear" w:color="auto" w:fill="EDF0F4" w:themeFill="accent3"/>
          </w:tcPr>
          <w:p w14:paraId="2BBF8829" w14:textId="77777777" w:rsidR="00A81248" w:rsidRPr="003A798E" w:rsidRDefault="00A81248"/>
        </w:tc>
        <w:tc>
          <w:tcPr>
            <w:tcW w:w="4912" w:type="dxa"/>
            <w:shd w:val="clear" w:color="auto" w:fill="EDF0F4" w:themeFill="accent3"/>
          </w:tcPr>
          <w:p w14:paraId="6DD75978" w14:textId="77777777" w:rsidR="00A81248" w:rsidRPr="003A798E" w:rsidRDefault="00A81248"/>
        </w:tc>
        <w:tc>
          <w:tcPr>
            <w:tcW w:w="421" w:type="dxa"/>
            <w:shd w:val="clear" w:color="auto" w:fill="EDF0F4" w:themeFill="accent3"/>
          </w:tcPr>
          <w:p w14:paraId="799042DB" w14:textId="77777777" w:rsidR="00A81248" w:rsidRPr="003A798E" w:rsidRDefault="00A81248"/>
        </w:tc>
      </w:tr>
      <w:tr w:rsidR="001205A1" w:rsidRPr="003A798E" w14:paraId="0D0CEA95" w14:textId="77777777" w:rsidTr="00A24793">
        <w:trPr>
          <w:trHeight w:val="4599"/>
        </w:trPr>
        <w:tc>
          <w:tcPr>
            <w:tcW w:w="421" w:type="dxa"/>
            <w:shd w:val="clear" w:color="auto" w:fill="EDF0F4" w:themeFill="accent3"/>
          </w:tcPr>
          <w:p w14:paraId="78D88953" w14:textId="77777777" w:rsidR="001205A1" w:rsidRPr="003A798E" w:rsidRDefault="001205A1"/>
        </w:tc>
        <w:bookmarkStart w:id="3" w:name="_Toc57038481"/>
        <w:tc>
          <w:tcPr>
            <w:tcW w:w="9824" w:type="dxa"/>
            <w:gridSpan w:val="2"/>
            <w:shd w:val="clear" w:color="auto" w:fill="EDF0F4" w:themeFill="accent3"/>
          </w:tcPr>
          <w:p w14:paraId="261933A2" w14:textId="77777777" w:rsidR="001205A1" w:rsidRPr="003A798E" w:rsidRDefault="000040FE" w:rsidP="001205A1">
            <w:pPr>
              <w:pStyle w:val="Heading3"/>
            </w:pPr>
            <w:sdt>
              <w:sdtPr>
                <w:id w:val="-1815784635"/>
                <w:placeholder>
                  <w:docPart w:val="45FF1710FB9E41A683D2BB55024C1004"/>
                </w:placeholder>
                <w:temporary/>
                <w:showingPlcHdr/>
                <w15:appearance w15:val="hidden"/>
              </w:sdtPr>
              <w:sdtEndPr/>
              <w:sdtContent>
                <w:r w:rsidR="00C66528" w:rsidRPr="003A798E">
                  <w:t>INSTRUCTIONS</w:t>
                </w:r>
              </w:sdtContent>
            </w:sdt>
            <w:bookmarkEnd w:id="3"/>
          </w:p>
          <w:p w14:paraId="2FDE98B5" w14:textId="77777777" w:rsidR="001205A1" w:rsidRPr="003A798E" w:rsidRDefault="001205A1" w:rsidP="001205A1">
            <w:pPr>
              <w:pStyle w:val="Heading4"/>
            </w:pPr>
          </w:p>
          <w:p w14:paraId="437D7F96" w14:textId="710288AC" w:rsidR="001205A1" w:rsidRDefault="00496084" w:rsidP="00496084">
            <w:pPr>
              <w:pStyle w:val="Heading4"/>
            </w:pPr>
            <w:r>
              <w:t xml:space="preserve">The Technical Steps mentioned in the execution documents need to execute as it is by students who all is involved in this </w:t>
            </w:r>
            <w:proofErr w:type="gramStart"/>
            <w:r>
              <w:t>projects .</w:t>
            </w:r>
            <w:proofErr w:type="gramEnd"/>
            <w:r>
              <w:t xml:space="preserve"> The Technical steps involved some components which require instructor involvement as well.</w:t>
            </w:r>
          </w:p>
          <w:p w14:paraId="1800E897" w14:textId="77777777" w:rsidR="00496084" w:rsidRDefault="00496084" w:rsidP="00496084"/>
          <w:p w14:paraId="27CD2181" w14:textId="197FD337" w:rsidR="00940B0C" w:rsidRDefault="00496084" w:rsidP="00496084">
            <w:pPr>
              <w:pStyle w:val="Heading4"/>
            </w:pPr>
            <w:r>
              <w:t xml:space="preserve">Some features and UI interface may change as shown this execution </w:t>
            </w:r>
            <w:proofErr w:type="gramStart"/>
            <w:r>
              <w:t>steps .</w:t>
            </w:r>
            <w:proofErr w:type="gramEnd"/>
            <w:r>
              <w:t xml:space="preserve"> The cost of using the AWS resources must be taken care off well before setting up the </w:t>
            </w:r>
            <w:proofErr w:type="gramStart"/>
            <w:r>
              <w:t>services</w:t>
            </w:r>
            <w:proofErr w:type="gramEnd"/>
            <w:r>
              <w:t xml:space="preserve"> </w:t>
            </w:r>
          </w:p>
          <w:p w14:paraId="33FB985F" w14:textId="77777777" w:rsidR="00940B0C" w:rsidRPr="00940B0C" w:rsidRDefault="00940B0C" w:rsidP="00940B0C"/>
          <w:p w14:paraId="57D6A9D7" w14:textId="56114CED" w:rsidR="00940B0C" w:rsidRDefault="00940B0C" w:rsidP="00940B0C"/>
          <w:p w14:paraId="70C106D2" w14:textId="382FA79E" w:rsidR="00496084" w:rsidRPr="00940B0C" w:rsidRDefault="00940B0C" w:rsidP="00940B0C">
            <w:pPr>
              <w:tabs>
                <w:tab w:val="left" w:pos="3454"/>
              </w:tabs>
            </w:pPr>
            <w:r>
              <w:tab/>
            </w:r>
          </w:p>
        </w:tc>
        <w:tc>
          <w:tcPr>
            <w:tcW w:w="421" w:type="dxa"/>
            <w:shd w:val="clear" w:color="auto" w:fill="EDF0F4" w:themeFill="accent3"/>
          </w:tcPr>
          <w:p w14:paraId="038B2B68" w14:textId="77777777" w:rsidR="001205A1" w:rsidRPr="003A798E" w:rsidRDefault="001205A1"/>
        </w:tc>
      </w:tr>
      <w:tr w:rsidR="001205A1" w:rsidRPr="003A798E" w14:paraId="6D46AFA3" w14:textId="77777777" w:rsidTr="00A24793">
        <w:trPr>
          <w:trHeight w:val="8100"/>
        </w:trPr>
        <w:tc>
          <w:tcPr>
            <w:tcW w:w="421" w:type="dxa"/>
            <w:shd w:val="clear" w:color="auto" w:fill="EDF0F4" w:themeFill="accent3"/>
          </w:tcPr>
          <w:p w14:paraId="439019A4" w14:textId="77777777" w:rsidR="00A81248" w:rsidRPr="00940B0C" w:rsidRDefault="00A81248" w:rsidP="00940B0C">
            <w:pPr>
              <w:pStyle w:val="Text"/>
              <w:jc w:val="both"/>
              <w:rPr>
                <w:rFonts w:ascii="Calibri" w:hAnsi="Calibri" w:cs="Calibri"/>
                <w:i w:val="0"/>
                <w:iCs/>
                <w:color w:val="5E5E5E" w:themeColor="text2"/>
              </w:rPr>
            </w:pPr>
          </w:p>
        </w:tc>
        <w:tc>
          <w:tcPr>
            <w:tcW w:w="4912" w:type="dxa"/>
            <w:shd w:val="clear" w:color="auto" w:fill="EDF0F4" w:themeFill="accent3"/>
          </w:tcPr>
          <w:p w14:paraId="145665F4" w14:textId="1D2A7E90" w:rsidR="00940B0C" w:rsidRPr="00940B0C" w:rsidRDefault="00940B0C" w:rsidP="00940B0C">
            <w:pPr>
              <w:pStyle w:val="Text"/>
              <w:jc w:val="both"/>
              <w:rPr>
                <w:rFonts w:ascii="Calibri" w:hAnsi="Calibri" w:cs="Calibri"/>
                <w:i w:val="0"/>
                <w:iCs/>
                <w:color w:val="5E5E5E" w:themeColor="text2"/>
              </w:rPr>
            </w:pPr>
            <w:r w:rsidRPr="00940B0C">
              <w:rPr>
                <w:rFonts w:ascii="Calibri" w:hAnsi="Calibri" w:cs="Calibri"/>
                <w:i w:val="0"/>
                <w:iCs/>
                <w:color w:val="5E5E5E" w:themeColor="text2"/>
              </w:rPr>
              <w:t xml:space="preserve">Node.js is an </w:t>
            </w:r>
            <w:proofErr w:type="gramStart"/>
            <w:r w:rsidRPr="00940B0C">
              <w:rPr>
                <w:rFonts w:ascii="Calibri" w:hAnsi="Calibri" w:cs="Calibri"/>
                <w:i w:val="0"/>
                <w:iCs/>
                <w:color w:val="5E5E5E" w:themeColor="text2"/>
              </w:rPr>
              <w:t>open source</w:t>
            </w:r>
            <w:proofErr w:type="gramEnd"/>
            <w:r w:rsidRPr="00940B0C">
              <w:rPr>
                <w:rFonts w:ascii="Calibri" w:hAnsi="Calibri" w:cs="Calibri"/>
                <w:i w:val="0"/>
                <w:iCs/>
                <w:color w:val="5E5E5E" w:themeColor="text2"/>
              </w:rPr>
              <w:t xml:space="preserve"> server environment. Node.js allows you to run JavaScript on the server. Node.js is free and runs on various platforms (Windows, Linux, Unix, Mac OS X, etc.)</w:t>
            </w:r>
          </w:p>
          <w:p w14:paraId="755B30DB" w14:textId="77777777" w:rsidR="00496084" w:rsidRPr="00496084" w:rsidRDefault="00496084" w:rsidP="00940B0C">
            <w:pPr>
              <w:pStyle w:val="Text"/>
              <w:jc w:val="both"/>
              <w:rPr>
                <w:rFonts w:ascii="Calibri" w:hAnsi="Calibri" w:cs="Calibri"/>
                <w:i w:val="0"/>
                <w:iCs/>
                <w:color w:val="5E5E5E" w:themeColor="text2"/>
              </w:rPr>
            </w:pPr>
          </w:p>
          <w:p w14:paraId="3731DA2E" w14:textId="6D2C17E5" w:rsidR="001205A1" w:rsidRPr="00940B0C" w:rsidRDefault="00496084" w:rsidP="00940B0C">
            <w:pPr>
              <w:pStyle w:val="Text"/>
              <w:jc w:val="both"/>
              <w:rPr>
                <w:rFonts w:ascii="Calibri" w:hAnsi="Calibri" w:cs="Calibri"/>
                <w:i w:val="0"/>
                <w:iCs/>
                <w:color w:val="5E5E5E" w:themeColor="text2"/>
              </w:rPr>
            </w:pPr>
            <w:r w:rsidRPr="00496084">
              <w:rPr>
                <w:rFonts w:ascii="Calibri" w:hAnsi="Calibri" w:cs="Calibri"/>
                <w:i w:val="0"/>
                <w:iCs/>
                <w:color w:val="5E5E5E" w:themeColor="text2"/>
              </w:rPr>
              <w:t xml:space="preserve">In this </w:t>
            </w:r>
            <w:proofErr w:type="gramStart"/>
            <w:r w:rsidRPr="00496084">
              <w:rPr>
                <w:rFonts w:ascii="Calibri" w:hAnsi="Calibri" w:cs="Calibri"/>
                <w:i w:val="0"/>
                <w:iCs/>
                <w:color w:val="5E5E5E" w:themeColor="text2"/>
              </w:rPr>
              <w:t>lab based</w:t>
            </w:r>
            <w:proofErr w:type="gramEnd"/>
            <w:r w:rsidRPr="00496084">
              <w:rPr>
                <w:rFonts w:ascii="Calibri" w:hAnsi="Calibri" w:cs="Calibri"/>
                <w:i w:val="0"/>
                <w:iCs/>
                <w:color w:val="5E5E5E" w:themeColor="text2"/>
              </w:rPr>
              <w:t xml:space="preserve"> project, </w:t>
            </w:r>
            <w:r w:rsidR="00940B0C" w:rsidRPr="00940B0C">
              <w:rPr>
                <w:rFonts w:ascii="Calibri" w:hAnsi="Calibri" w:cs="Calibri"/>
                <w:i w:val="0"/>
                <w:iCs/>
                <w:color w:val="5E5E5E" w:themeColor="text2"/>
              </w:rPr>
              <w:t>We'll deploy a NodeJS application from GitHub out to a target environment in AWS Elastic Beanstalk to provide easy integration and deployment from dev to production.</w:t>
            </w:r>
          </w:p>
          <w:p w14:paraId="0324E670" w14:textId="77777777" w:rsidR="00940B0C" w:rsidRPr="00940B0C" w:rsidRDefault="00940B0C" w:rsidP="00940B0C">
            <w:pPr>
              <w:pStyle w:val="Text"/>
              <w:jc w:val="both"/>
              <w:rPr>
                <w:rFonts w:ascii="Calibri" w:hAnsi="Calibri" w:cs="Calibri"/>
                <w:i w:val="0"/>
                <w:iCs/>
                <w:color w:val="5E5E5E" w:themeColor="text2"/>
              </w:rPr>
            </w:pPr>
          </w:p>
          <w:p w14:paraId="18989B7B" w14:textId="0008A576" w:rsidR="00496084" w:rsidRPr="00940B0C" w:rsidRDefault="00496084" w:rsidP="00940B0C">
            <w:pPr>
              <w:pStyle w:val="Text"/>
              <w:jc w:val="both"/>
              <w:rPr>
                <w:rFonts w:ascii="Calibri" w:hAnsi="Calibri" w:cs="Calibri"/>
                <w:i w:val="0"/>
                <w:iCs/>
                <w:color w:val="5E5E5E" w:themeColor="text2"/>
              </w:rPr>
            </w:pPr>
            <w:r w:rsidRPr="00496084">
              <w:rPr>
                <w:rFonts w:ascii="Calibri" w:hAnsi="Calibri" w:cs="Calibri"/>
                <w:i w:val="0"/>
                <w:iCs/>
                <w:color w:val="5E5E5E" w:themeColor="text2"/>
              </w:rPr>
              <w:t>Use a personal account or </w:t>
            </w:r>
            <w:hyperlink r:id="rId11" w:tgtFrame="_blank" w:history="1">
              <w:r w:rsidRPr="00496084">
                <w:rPr>
                  <w:rFonts w:ascii="Calibri" w:hAnsi="Calibri" w:cs="Calibri"/>
                  <w:i w:val="0"/>
                  <w:iCs/>
                  <w:color w:val="5E5E5E" w:themeColor="text2"/>
                </w:rPr>
                <w:t>create a new AWS account</w:t>
              </w:r>
            </w:hyperlink>
            <w:r w:rsidRPr="00496084">
              <w:rPr>
                <w:rFonts w:ascii="Calibri" w:hAnsi="Calibri" w:cs="Calibri"/>
                <w:i w:val="0"/>
                <w:iCs/>
                <w:color w:val="5E5E5E" w:themeColor="text2"/>
              </w:rPr>
              <w:t> for this lab rather than using an organization’s account to ensure that you have full access to the necessary services and do not leave behind any resources from the lab</w:t>
            </w:r>
            <w:r w:rsidRPr="00940B0C">
              <w:rPr>
                <w:rFonts w:ascii="Calibri" w:hAnsi="Calibri" w:cs="Calibri"/>
                <w:i w:val="0"/>
                <w:iCs/>
                <w:color w:val="5E5E5E" w:themeColor="text2"/>
              </w:rPr>
              <w:t>.</w:t>
            </w:r>
          </w:p>
        </w:tc>
        <w:tc>
          <w:tcPr>
            <w:tcW w:w="4912" w:type="dxa"/>
            <w:shd w:val="clear" w:color="auto" w:fill="EDF0F4" w:themeFill="accent3"/>
          </w:tcPr>
          <w:p w14:paraId="31918970" w14:textId="77777777" w:rsidR="00A81248" w:rsidRPr="003A798E" w:rsidRDefault="001205A1" w:rsidP="00A24793">
            <w:pPr>
              <w:jc w:val="right"/>
            </w:pPr>
            <w:r w:rsidRPr="003A798E">
              <w:rPr>
                <w:noProof/>
                <w:lang w:val="en-IN" w:eastAsia="en-IN"/>
              </w:rPr>
              <w:drawing>
                <wp:inline distT="0" distB="0" distL="0" distR="0" wp14:anchorId="0E3EA478" wp14:editId="14385295">
                  <wp:extent cx="2959100" cy="4914900"/>
                  <wp:effectExtent l="0" t="0" r="0" b="0"/>
                  <wp:docPr id="7" name="Picture 7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-01.png"/>
                          <pic:cNvPicPr/>
                        </pic:nvPicPr>
                        <pic:blipFill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00" cy="491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" w:type="dxa"/>
            <w:shd w:val="clear" w:color="auto" w:fill="EDF0F4" w:themeFill="accent3"/>
          </w:tcPr>
          <w:p w14:paraId="375259AA" w14:textId="77777777" w:rsidR="00A81248" w:rsidRPr="003A798E" w:rsidRDefault="00A81248"/>
        </w:tc>
      </w:tr>
    </w:tbl>
    <w:p w14:paraId="4BCCFB19" w14:textId="77777777" w:rsidR="00FB65B8" w:rsidRPr="003A798E" w:rsidRDefault="00FB65B8" w:rsidP="00A24793"/>
    <w:p w14:paraId="11C9C3BA" w14:textId="77777777" w:rsidR="00A24793" w:rsidRPr="003A798E" w:rsidRDefault="00A24793" w:rsidP="00A24793"/>
    <w:tbl>
      <w:tblPr>
        <w:tblW w:w="10773" w:type="dxa"/>
        <w:shd w:val="clear" w:color="auto" w:fill="ECFBFB" w:themeFill="accent4"/>
        <w:tblLayout w:type="fixed"/>
        <w:tblLook w:val="0600" w:firstRow="0" w:lastRow="0" w:firstColumn="0" w:lastColumn="0" w:noHBand="1" w:noVBand="1"/>
      </w:tblPr>
      <w:tblGrid>
        <w:gridCol w:w="426"/>
        <w:gridCol w:w="4961"/>
        <w:gridCol w:w="4961"/>
        <w:gridCol w:w="425"/>
      </w:tblGrid>
      <w:tr w:rsidR="00A24793" w:rsidRPr="003A798E" w14:paraId="7C04B7CD" w14:textId="77777777" w:rsidTr="00A24793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046681A7" w14:textId="77777777" w:rsidR="00A24793" w:rsidRPr="003A798E" w:rsidRDefault="00A24793" w:rsidP="00A24793"/>
        </w:tc>
        <w:tc>
          <w:tcPr>
            <w:tcW w:w="4961" w:type="dxa"/>
            <w:shd w:val="clear" w:color="auto" w:fill="ECFBFB" w:themeFill="accent4"/>
          </w:tcPr>
          <w:p w14:paraId="6B88974B" w14:textId="77777777" w:rsidR="00A24793" w:rsidRPr="003A798E" w:rsidRDefault="00A24793" w:rsidP="00A24793"/>
        </w:tc>
        <w:tc>
          <w:tcPr>
            <w:tcW w:w="4961" w:type="dxa"/>
            <w:shd w:val="clear" w:color="auto" w:fill="ECFBFB" w:themeFill="accent4"/>
          </w:tcPr>
          <w:p w14:paraId="7220F7DA" w14:textId="77777777" w:rsidR="00A24793" w:rsidRPr="003A798E" w:rsidRDefault="00A24793" w:rsidP="00A24793"/>
        </w:tc>
        <w:tc>
          <w:tcPr>
            <w:tcW w:w="425" w:type="dxa"/>
            <w:shd w:val="clear" w:color="auto" w:fill="ECFBFB" w:themeFill="accent4"/>
          </w:tcPr>
          <w:p w14:paraId="75D15DB4" w14:textId="77777777" w:rsidR="00A24793" w:rsidRPr="003A798E" w:rsidRDefault="00A24793" w:rsidP="00A24793"/>
        </w:tc>
      </w:tr>
    </w:tbl>
    <w:p w14:paraId="02BAE1CB" w14:textId="07E5156D" w:rsidR="00033DF2" w:rsidRDefault="00033DF2"/>
    <w:p w14:paraId="7A73BB9A" w14:textId="44F10E50" w:rsidR="00033DF2" w:rsidRDefault="00033DF2"/>
    <w:p w14:paraId="6EBEE734" w14:textId="2CB8B56C" w:rsidR="00033DF2" w:rsidRDefault="00033DF2"/>
    <w:p w14:paraId="4514A9B4" w14:textId="44BF4471" w:rsidR="00033DF2" w:rsidRDefault="00033DF2"/>
    <w:p w14:paraId="78B18C06" w14:textId="4E55AE60" w:rsidR="00033DF2" w:rsidRDefault="00033DF2"/>
    <w:p w14:paraId="480F7DCE" w14:textId="5E1E5E22" w:rsidR="00033DF2" w:rsidRDefault="00033DF2"/>
    <w:p w14:paraId="4E0E2501" w14:textId="0FAE6B5C" w:rsidR="009B73D5" w:rsidRDefault="009B73D5"/>
    <w:p w14:paraId="315973A7" w14:textId="4FB68F3B" w:rsidR="009B73D5" w:rsidRDefault="009B73D5"/>
    <w:p w14:paraId="29A1A1CD" w14:textId="38C9075F" w:rsidR="009B73D5" w:rsidRDefault="009B73D5"/>
    <w:p w14:paraId="132C8F72" w14:textId="2F87CA47" w:rsidR="009B73D5" w:rsidRDefault="009B73D5"/>
    <w:p w14:paraId="0767D2AC" w14:textId="3509D1E6" w:rsidR="009B73D5" w:rsidRDefault="009B73D5"/>
    <w:p w14:paraId="54C62DFC" w14:textId="51DEF6AF" w:rsidR="009B73D5" w:rsidRDefault="009B73D5"/>
    <w:p w14:paraId="71AA851E" w14:textId="35C1BF2B" w:rsidR="009B73D5" w:rsidRDefault="009B73D5"/>
    <w:p w14:paraId="64CFA46B" w14:textId="0CE387DF" w:rsidR="009B73D5" w:rsidRDefault="009B73D5"/>
    <w:p w14:paraId="0FE0382D" w14:textId="27D7D8BC" w:rsidR="009B73D5" w:rsidRDefault="009B73D5"/>
    <w:p w14:paraId="1EA27B97" w14:textId="5A6C1AC8" w:rsidR="009B73D5" w:rsidRDefault="009B73D5"/>
    <w:p w14:paraId="004C5D13" w14:textId="0C9B6365" w:rsidR="009B73D5" w:rsidRDefault="009B73D5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8850115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B5DC68" w14:textId="1B5931A9" w:rsidR="009B73D5" w:rsidRDefault="009B73D5">
          <w:pPr>
            <w:pStyle w:val="TOCHeading"/>
          </w:pPr>
          <w:r>
            <w:t>Table of Contents</w:t>
          </w:r>
        </w:p>
        <w:p w14:paraId="21864D9D" w14:textId="3F0F99EF" w:rsidR="00062ADE" w:rsidRDefault="009B73D5" w:rsidP="00062AD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385C3EE7" w14:textId="0D55E3F9" w:rsidR="00062ADE" w:rsidRDefault="000040FE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val="en-IN" w:eastAsia="en-IN"/>
            </w:rPr>
          </w:pPr>
          <w:hyperlink w:anchor="_Toc57038482" w:history="1">
            <w:r w:rsidR="00062ADE" w:rsidRPr="00BE2CEC">
              <w:rPr>
                <w:rStyle w:val="Hyperlink"/>
                <w:rFonts w:cs="Aharoni"/>
                <w:bCs/>
                <w:noProof/>
              </w:rPr>
              <w:t>1.</w:t>
            </w:r>
            <w:r w:rsidR="00062ADE">
              <w:rPr>
                <w:rFonts w:eastAsiaTheme="minorEastAsia"/>
                <w:noProof/>
                <w:sz w:val="22"/>
                <w:szCs w:val="22"/>
                <w:lang w:val="en-IN" w:eastAsia="en-IN"/>
              </w:rPr>
              <w:tab/>
            </w:r>
            <w:r w:rsidR="00062ADE" w:rsidRPr="00BE2CEC">
              <w:rPr>
                <w:rStyle w:val="Hyperlink"/>
                <w:rFonts w:cs="Aharoni"/>
                <w:bCs/>
                <w:noProof/>
              </w:rPr>
              <w:t>Create an AWS and GitHub account</w:t>
            </w:r>
            <w:r w:rsidR="00062ADE">
              <w:rPr>
                <w:noProof/>
                <w:webHidden/>
              </w:rPr>
              <w:tab/>
            </w:r>
            <w:r w:rsidR="00062ADE">
              <w:rPr>
                <w:noProof/>
                <w:webHidden/>
              </w:rPr>
              <w:fldChar w:fldCharType="begin"/>
            </w:r>
            <w:r w:rsidR="00062ADE">
              <w:rPr>
                <w:noProof/>
                <w:webHidden/>
              </w:rPr>
              <w:instrText xml:space="preserve"> PAGEREF _Toc57038482 \h </w:instrText>
            </w:r>
            <w:r w:rsidR="00062ADE">
              <w:rPr>
                <w:noProof/>
                <w:webHidden/>
              </w:rPr>
            </w:r>
            <w:r w:rsidR="00062ADE">
              <w:rPr>
                <w:noProof/>
                <w:webHidden/>
              </w:rPr>
              <w:fldChar w:fldCharType="separate"/>
            </w:r>
            <w:r w:rsidR="008B3ECC">
              <w:rPr>
                <w:noProof/>
                <w:webHidden/>
              </w:rPr>
              <w:t>5</w:t>
            </w:r>
            <w:r w:rsidR="00062ADE">
              <w:rPr>
                <w:noProof/>
                <w:webHidden/>
              </w:rPr>
              <w:fldChar w:fldCharType="end"/>
            </w:r>
          </w:hyperlink>
        </w:p>
        <w:p w14:paraId="45E5E69B" w14:textId="09B52A9F" w:rsidR="00062ADE" w:rsidRDefault="000040FE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val="en-IN" w:eastAsia="en-IN"/>
            </w:rPr>
          </w:pPr>
          <w:hyperlink w:anchor="_Toc57038483" w:history="1">
            <w:r w:rsidR="00062ADE" w:rsidRPr="00BE2CEC">
              <w:rPr>
                <w:rStyle w:val="Hyperlink"/>
                <w:rFonts w:cs="Aharoni"/>
                <w:bCs/>
                <w:noProof/>
              </w:rPr>
              <w:t>2.</w:t>
            </w:r>
            <w:r w:rsidR="00062ADE">
              <w:rPr>
                <w:rFonts w:eastAsiaTheme="minorEastAsia"/>
                <w:noProof/>
                <w:sz w:val="22"/>
                <w:szCs w:val="22"/>
                <w:lang w:val="en-IN" w:eastAsia="en-IN"/>
              </w:rPr>
              <w:tab/>
            </w:r>
            <w:r w:rsidR="00062ADE" w:rsidRPr="00BE2CEC">
              <w:rPr>
                <w:rStyle w:val="Hyperlink"/>
                <w:rFonts w:cs="Aharoni"/>
                <w:bCs/>
                <w:noProof/>
              </w:rPr>
              <w:t>Step 2: Create Security Group</w:t>
            </w:r>
            <w:r w:rsidR="00062ADE">
              <w:rPr>
                <w:noProof/>
                <w:webHidden/>
              </w:rPr>
              <w:tab/>
            </w:r>
            <w:r w:rsidR="00062ADE">
              <w:rPr>
                <w:noProof/>
                <w:webHidden/>
              </w:rPr>
              <w:fldChar w:fldCharType="begin"/>
            </w:r>
            <w:r w:rsidR="00062ADE">
              <w:rPr>
                <w:noProof/>
                <w:webHidden/>
              </w:rPr>
              <w:instrText xml:space="preserve"> PAGEREF _Toc57038483 \h </w:instrText>
            </w:r>
            <w:r w:rsidR="00062ADE">
              <w:rPr>
                <w:noProof/>
                <w:webHidden/>
              </w:rPr>
            </w:r>
            <w:r w:rsidR="00062ADE">
              <w:rPr>
                <w:noProof/>
                <w:webHidden/>
              </w:rPr>
              <w:fldChar w:fldCharType="separate"/>
            </w:r>
            <w:r w:rsidR="008B3ECC">
              <w:rPr>
                <w:noProof/>
                <w:webHidden/>
              </w:rPr>
              <w:t>5</w:t>
            </w:r>
            <w:r w:rsidR="00062ADE">
              <w:rPr>
                <w:noProof/>
                <w:webHidden/>
              </w:rPr>
              <w:fldChar w:fldCharType="end"/>
            </w:r>
          </w:hyperlink>
        </w:p>
        <w:p w14:paraId="1FCC951D" w14:textId="1B28DDDE" w:rsidR="00062ADE" w:rsidRDefault="000040FE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val="en-IN" w:eastAsia="en-IN"/>
            </w:rPr>
          </w:pPr>
          <w:hyperlink w:anchor="_Toc57038484" w:history="1">
            <w:r w:rsidR="00062ADE" w:rsidRPr="00BE2CEC">
              <w:rPr>
                <w:rStyle w:val="Hyperlink"/>
                <w:rFonts w:cs="Aharoni"/>
                <w:bCs/>
                <w:noProof/>
              </w:rPr>
              <w:t>3.</w:t>
            </w:r>
            <w:r w:rsidR="00062ADE">
              <w:rPr>
                <w:rFonts w:eastAsiaTheme="minorEastAsia"/>
                <w:noProof/>
                <w:sz w:val="22"/>
                <w:szCs w:val="22"/>
                <w:lang w:val="en-IN" w:eastAsia="en-IN"/>
              </w:rPr>
              <w:tab/>
            </w:r>
            <w:r w:rsidR="00062ADE" w:rsidRPr="00BE2CEC">
              <w:rPr>
                <w:rStyle w:val="Hyperlink"/>
                <w:rFonts w:cs="Aharoni"/>
                <w:bCs/>
                <w:noProof/>
              </w:rPr>
              <w:t>Setting up Development Environment</w:t>
            </w:r>
            <w:r w:rsidR="00062ADE">
              <w:rPr>
                <w:noProof/>
                <w:webHidden/>
              </w:rPr>
              <w:tab/>
            </w:r>
            <w:r w:rsidR="00062ADE">
              <w:rPr>
                <w:noProof/>
                <w:webHidden/>
              </w:rPr>
              <w:fldChar w:fldCharType="begin"/>
            </w:r>
            <w:r w:rsidR="00062ADE">
              <w:rPr>
                <w:noProof/>
                <w:webHidden/>
              </w:rPr>
              <w:instrText xml:space="preserve"> PAGEREF _Toc57038484 \h </w:instrText>
            </w:r>
            <w:r w:rsidR="00062ADE">
              <w:rPr>
                <w:noProof/>
                <w:webHidden/>
              </w:rPr>
            </w:r>
            <w:r w:rsidR="00062ADE">
              <w:rPr>
                <w:noProof/>
                <w:webHidden/>
              </w:rPr>
              <w:fldChar w:fldCharType="separate"/>
            </w:r>
            <w:r w:rsidR="008B3ECC">
              <w:rPr>
                <w:noProof/>
                <w:webHidden/>
              </w:rPr>
              <w:t>5</w:t>
            </w:r>
            <w:r w:rsidR="00062ADE">
              <w:rPr>
                <w:noProof/>
                <w:webHidden/>
              </w:rPr>
              <w:fldChar w:fldCharType="end"/>
            </w:r>
          </w:hyperlink>
        </w:p>
        <w:p w14:paraId="068133FC" w14:textId="2E65FF36" w:rsidR="00062ADE" w:rsidRDefault="000040FE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val="en-IN" w:eastAsia="en-IN"/>
            </w:rPr>
          </w:pPr>
          <w:hyperlink w:anchor="_Toc57038485" w:history="1">
            <w:r w:rsidR="00062ADE" w:rsidRPr="00BE2CE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1.1</w:t>
            </w:r>
            <w:r w:rsidR="00062ADE">
              <w:rPr>
                <w:rFonts w:eastAsiaTheme="minorEastAsia"/>
                <w:noProof/>
                <w:sz w:val="22"/>
                <w:szCs w:val="22"/>
                <w:lang w:val="en-IN" w:eastAsia="en-IN"/>
              </w:rPr>
              <w:tab/>
            </w:r>
            <w:r w:rsidR="00062ADE" w:rsidRPr="00BE2CE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Download and Install Git for Windows</w:t>
            </w:r>
            <w:r w:rsidR="00062ADE">
              <w:rPr>
                <w:noProof/>
                <w:webHidden/>
              </w:rPr>
              <w:tab/>
            </w:r>
            <w:r w:rsidR="00062ADE">
              <w:rPr>
                <w:noProof/>
                <w:webHidden/>
              </w:rPr>
              <w:fldChar w:fldCharType="begin"/>
            </w:r>
            <w:r w:rsidR="00062ADE">
              <w:rPr>
                <w:noProof/>
                <w:webHidden/>
              </w:rPr>
              <w:instrText xml:space="preserve"> PAGEREF _Toc57038485 \h </w:instrText>
            </w:r>
            <w:r w:rsidR="00062ADE">
              <w:rPr>
                <w:noProof/>
                <w:webHidden/>
              </w:rPr>
            </w:r>
            <w:r w:rsidR="00062ADE">
              <w:rPr>
                <w:noProof/>
                <w:webHidden/>
              </w:rPr>
              <w:fldChar w:fldCharType="separate"/>
            </w:r>
            <w:r w:rsidR="008B3ECC">
              <w:rPr>
                <w:noProof/>
                <w:webHidden/>
              </w:rPr>
              <w:t>6</w:t>
            </w:r>
            <w:r w:rsidR="00062ADE">
              <w:rPr>
                <w:noProof/>
                <w:webHidden/>
              </w:rPr>
              <w:fldChar w:fldCharType="end"/>
            </w:r>
          </w:hyperlink>
        </w:p>
        <w:p w14:paraId="25B3F1BC" w14:textId="0A3F9986" w:rsidR="00062ADE" w:rsidRDefault="000040FE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val="en-IN" w:eastAsia="en-IN"/>
            </w:rPr>
          </w:pPr>
          <w:hyperlink w:anchor="_Toc57038486" w:history="1">
            <w:r w:rsidR="00062ADE" w:rsidRPr="00BE2CE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1.2</w:t>
            </w:r>
            <w:r w:rsidR="00062ADE">
              <w:rPr>
                <w:rFonts w:eastAsiaTheme="minorEastAsia"/>
                <w:noProof/>
                <w:sz w:val="22"/>
                <w:szCs w:val="22"/>
                <w:lang w:val="en-IN" w:eastAsia="en-IN"/>
              </w:rPr>
              <w:tab/>
            </w:r>
            <w:r w:rsidR="00062ADE" w:rsidRPr="00BE2CE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Download and Install Visual Studio Code for Windows</w:t>
            </w:r>
            <w:r w:rsidR="00062ADE">
              <w:rPr>
                <w:noProof/>
                <w:webHidden/>
              </w:rPr>
              <w:tab/>
            </w:r>
            <w:r w:rsidR="00062ADE">
              <w:rPr>
                <w:noProof/>
                <w:webHidden/>
              </w:rPr>
              <w:fldChar w:fldCharType="begin"/>
            </w:r>
            <w:r w:rsidR="00062ADE">
              <w:rPr>
                <w:noProof/>
                <w:webHidden/>
              </w:rPr>
              <w:instrText xml:space="preserve"> PAGEREF _Toc57038486 \h </w:instrText>
            </w:r>
            <w:r w:rsidR="00062ADE">
              <w:rPr>
                <w:noProof/>
                <w:webHidden/>
              </w:rPr>
            </w:r>
            <w:r w:rsidR="00062ADE">
              <w:rPr>
                <w:noProof/>
                <w:webHidden/>
              </w:rPr>
              <w:fldChar w:fldCharType="separate"/>
            </w:r>
            <w:r w:rsidR="008B3ECC">
              <w:rPr>
                <w:noProof/>
                <w:webHidden/>
              </w:rPr>
              <w:t>11</w:t>
            </w:r>
            <w:r w:rsidR="00062ADE">
              <w:rPr>
                <w:noProof/>
                <w:webHidden/>
              </w:rPr>
              <w:fldChar w:fldCharType="end"/>
            </w:r>
          </w:hyperlink>
        </w:p>
        <w:p w14:paraId="034D9311" w14:textId="7B41D12E" w:rsidR="00062ADE" w:rsidRDefault="000040FE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val="en-IN" w:eastAsia="en-IN"/>
            </w:rPr>
          </w:pPr>
          <w:hyperlink w:anchor="_Toc57038487" w:history="1">
            <w:r w:rsidR="00062ADE" w:rsidRPr="00BE2CEC">
              <w:rPr>
                <w:rStyle w:val="Hyperlink"/>
                <w:rFonts w:cs="Aharoni"/>
                <w:bCs/>
                <w:noProof/>
              </w:rPr>
              <w:t>4.</w:t>
            </w:r>
            <w:r w:rsidR="00062ADE">
              <w:rPr>
                <w:rFonts w:eastAsiaTheme="minorEastAsia"/>
                <w:noProof/>
                <w:sz w:val="22"/>
                <w:szCs w:val="22"/>
                <w:lang w:val="en-IN" w:eastAsia="en-IN"/>
              </w:rPr>
              <w:tab/>
            </w:r>
            <w:r w:rsidR="00062ADE" w:rsidRPr="00BE2CEC">
              <w:rPr>
                <w:rStyle w:val="Hyperlink"/>
                <w:rFonts w:cs="Aharoni"/>
                <w:bCs/>
                <w:noProof/>
              </w:rPr>
              <w:t>Prepare the Code available in Gut Hub</w:t>
            </w:r>
            <w:r w:rsidR="00062ADE">
              <w:rPr>
                <w:noProof/>
                <w:webHidden/>
              </w:rPr>
              <w:tab/>
            </w:r>
            <w:r w:rsidR="00062ADE">
              <w:rPr>
                <w:noProof/>
                <w:webHidden/>
              </w:rPr>
              <w:fldChar w:fldCharType="begin"/>
            </w:r>
            <w:r w:rsidR="00062ADE">
              <w:rPr>
                <w:noProof/>
                <w:webHidden/>
              </w:rPr>
              <w:instrText xml:space="preserve"> PAGEREF _Toc57038487 \h </w:instrText>
            </w:r>
            <w:r w:rsidR="00062ADE">
              <w:rPr>
                <w:noProof/>
                <w:webHidden/>
              </w:rPr>
            </w:r>
            <w:r w:rsidR="00062ADE">
              <w:rPr>
                <w:noProof/>
                <w:webHidden/>
              </w:rPr>
              <w:fldChar w:fldCharType="separate"/>
            </w:r>
            <w:r w:rsidR="008B3ECC">
              <w:rPr>
                <w:noProof/>
                <w:webHidden/>
              </w:rPr>
              <w:t>14</w:t>
            </w:r>
            <w:r w:rsidR="00062ADE">
              <w:rPr>
                <w:noProof/>
                <w:webHidden/>
              </w:rPr>
              <w:fldChar w:fldCharType="end"/>
            </w:r>
          </w:hyperlink>
        </w:p>
        <w:p w14:paraId="520F9784" w14:textId="341EBA07" w:rsidR="00062ADE" w:rsidRDefault="000040FE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val="en-IN" w:eastAsia="en-IN"/>
            </w:rPr>
          </w:pPr>
          <w:hyperlink w:anchor="_Toc57038488" w:history="1">
            <w:r w:rsidR="00062ADE" w:rsidRPr="00BE2CEC">
              <w:rPr>
                <w:rStyle w:val="Hyperlink"/>
                <w:rFonts w:cs="Aharoni"/>
                <w:bCs/>
                <w:noProof/>
              </w:rPr>
              <w:t>5.</w:t>
            </w:r>
            <w:r w:rsidR="00062ADE">
              <w:rPr>
                <w:rFonts w:eastAsiaTheme="minorEastAsia"/>
                <w:noProof/>
                <w:sz w:val="22"/>
                <w:szCs w:val="22"/>
                <w:lang w:val="en-IN" w:eastAsia="en-IN"/>
              </w:rPr>
              <w:tab/>
            </w:r>
            <w:r w:rsidR="00062ADE" w:rsidRPr="00BE2CEC">
              <w:rPr>
                <w:rStyle w:val="Hyperlink"/>
                <w:rFonts w:cs="Aharoni"/>
                <w:bCs/>
                <w:noProof/>
              </w:rPr>
              <w:t>Configure Elastic Beanstalk Application</w:t>
            </w:r>
            <w:r w:rsidR="00062ADE">
              <w:rPr>
                <w:noProof/>
                <w:webHidden/>
              </w:rPr>
              <w:tab/>
            </w:r>
            <w:r w:rsidR="00062ADE">
              <w:rPr>
                <w:noProof/>
                <w:webHidden/>
              </w:rPr>
              <w:fldChar w:fldCharType="begin"/>
            </w:r>
            <w:r w:rsidR="00062ADE">
              <w:rPr>
                <w:noProof/>
                <w:webHidden/>
              </w:rPr>
              <w:instrText xml:space="preserve"> PAGEREF _Toc57038488 \h </w:instrText>
            </w:r>
            <w:r w:rsidR="00062ADE">
              <w:rPr>
                <w:noProof/>
                <w:webHidden/>
              </w:rPr>
            </w:r>
            <w:r w:rsidR="00062ADE">
              <w:rPr>
                <w:noProof/>
                <w:webHidden/>
              </w:rPr>
              <w:fldChar w:fldCharType="separate"/>
            </w:r>
            <w:r w:rsidR="008B3ECC">
              <w:rPr>
                <w:noProof/>
                <w:webHidden/>
              </w:rPr>
              <w:t>17</w:t>
            </w:r>
            <w:r w:rsidR="00062ADE">
              <w:rPr>
                <w:noProof/>
                <w:webHidden/>
              </w:rPr>
              <w:fldChar w:fldCharType="end"/>
            </w:r>
          </w:hyperlink>
        </w:p>
        <w:p w14:paraId="3B348077" w14:textId="61733120" w:rsidR="00062ADE" w:rsidRDefault="000040FE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val="en-IN" w:eastAsia="en-IN"/>
            </w:rPr>
          </w:pPr>
          <w:hyperlink w:anchor="_Toc57038489" w:history="1">
            <w:r w:rsidR="00062ADE" w:rsidRPr="00BE2CEC">
              <w:rPr>
                <w:rStyle w:val="Hyperlink"/>
                <w:rFonts w:cs="Aharoni"/>
                <w:bCs/>
                <w:noProof/>
              </w:rPr>
              <w:t>6.</w:t>
            </w:r>
            <w:r w:rsidR="00062ADE">
              <w:rPr>
                <w:rFonts w:eastAsiaTheme="minorEastAsia"/>
                <w:noProof/>
                <w:sz w:val="22"/>
                <w:szCs w:val="22"/>
                <w:lang w:val="en-IN" w:eastAsia="en-IN"/>
              </w:rPr>
              <w:tab/>
            </w:r>
            <w:r w:rsidR="00062ADE" w:rsidRPr="00BE2CEC">
              <w:rPr>
                <w:rStyle w:val="Hyperlink"/>
                <w:rFonts w:cs="Aharoni"/>
                <w:bCs/>
                <w:noProof/>
              </w:rPr>
              <w:t>Configure Code Pipeline</w:t>
            </w:r>
            <w:r w:rsidR="00062ADE">
              <w:rPr>
                <w:noProof/>
                <w:webHidden/>
              </w:rPr>
              <w:tab/>
            </w:r>
            <w:r w:rsidR="00062ADE">
              <w:rPr>
                <w:noProof/>
                <w:webHidden/>
              </w:rPr>
              <w:fldChar w:fldCharType="begin"/>
            </w:r>
            <w:r w:rsidR="00062ADE">
              <w:rPr>
                <w:noProof/>
                <w:webHidden/>
              </w:rPr>
              <w:instrText xml:space="preserve"> PAGEREF _Toc57038489 \h </w:instrText>
            </w:r>
            <w:r w:rsidR="00062ADE">
              <w:rPr>
                <w:noProof/>
                <w:webHidden/>
              </w:rPr>
            </w:r>
            <w:r w:rsidR="00062ADE">
              <w:rPr>
                <w:noProof/>
                <w:webHidden/>
              </w:rPr>
              <w:fldChar w:fldCharType="separate"/>
            </w:r>
            <w:r w:rsidR="008B3ECC">
              <w:rPr>
                <w:noProof/>
                <w:webHidden/>
              </w:rPr>
              <w:t>19</w:t>
            </w:r>
            <w:r w:rsidR="00062ADE">
              <w:rPr>
                <w:noProof/>
                <w:webHidden/>
              </w:rPr>
              <w:fldChar w:fldCharType="end"/>
            </w:r>
          </w:hyperlink>
        </w:p>
        <w:p w14:paraId="68313A15" w14:textId="2DE8E24A" w:rsidR="00062ADE" w:rsidRDefault="000040FE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val="en-IN" w:eastAsia="en-IN"/>
            </w:rPr>
          </w:pPr>
          <w:hyperlink w:anchor="_Toc57038490" w:history="1">
            <w:r w:rsidR="00062ADE" w:rsidRPr="00BE2CEC">
              <w:rPr>
                <w:rStyle w:val="Hyperlink"/>
                <w:rFonts w:cs="Aharoni"/>
                <w:bCs/>
                <w:noProof/>
              </w:rPr>
              <w:t>11.</w:t>
            </w:r>
            <w:r w:rsidR="00062ADE">
              <w:rPr>
                <w:rFonts w:eastAsiaTheme="minorEastAsia"/>
                <w:noProof/>
                <w:sz w:val="22"/>
                <w:szCs w:val="22"/>
                <w:lang w:val="en-IN" w:eastAsia="en-IN"/>
              </w:rPr>
              <w:tab/>
            </w:r>
            <w:r w:rsidR="00062ADE" w:rsidRPr="00BE2CEC">
              <w:rPr>
                <w:rStyle w:val="Hyperlink"/>
                <w:rFonts w:cs="Aharoni"/>
                <w:bCs/>
                <w:noProof/>
              </w:rPr>
              <w:t>Verify the  Updated Elastic Beanstalk Site</w:t>
            </w:r>
            <w:r w:rsidR="00062ADE">
              <w:rPr>
                <w:noProof/>
                <w:webHidden/>
              </w:rPr>
              <w:tab/>
            </w:r>
            <w:r w:rsidR="00062ADE">
              <w:rPr>
                <w:noProof/>
                <w:webHidden/>
              </w:rPr>
              <w:fldChar w:fldCharType="begin"/>
            </w:r>
            <w:r w:rsidR="00062ADE">
              <w:rPr>
                <w:noProof/>
                <w:webHidden/>
              </w:rPr>
              <w:instrText xml:space="preserve"> PAGEREF _Toc57038490 \h </w:instrText>
            </w:r>
            <w:r w:rsidR="00062ADE">
              <w:rPr>
                <w:noProof/>
                <w:webHidden/>
              </w:rPr>
            </w:r>
            <w:r w:rsidR="00062ADE">
              <w:rPr>
                <w:noProof/>
                <w:webHidden/>
              </w:rPr>
              <w:fldChar w:fldCharType="separate"/>
            </w:r>
            <w:r w:rsidR="008B3ECC">
              <w:rPr>
                <w:noProof/>
                <w:webHidden/>
              </w:rPr>
              <w:t>24</w:t>
            </w:r>
            <w:r w:rsidR="00062ADE">
              <w:rPr>
                <w:noProof/>
                <w:webHidden/>
              </w:rPr>
              <w:fldChar w:fldCharType="end"/>
            </w:r>
          </w:hyperlink>
        </w:p>
        <w:p w14:paraId="438E2433" w14:textId="1850D6D7" w:rsidR="00062ADE" w:rsidRDefault="000040FE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val="en-IN" w:eastAsia="en-IN"/>
            </w:rPr>
          </w:pPr>
          <w:hyperlink w:anchor="_Toc57038491" w:history="1">
            <w:r w:rsidR="00062ADE" w:rsidRPr="00BE2CEC">
              <w:rPr>
                <w:rStyle w:val="Hyperlink"/>
                <w:rFonts w:cs="Aharoni"/>
                <w:bCs/>
                <w:noProof/>
              </w:rPr>
              <w:t>12.</w:t>
            </w:r>
            <w:r w:rsidR="00062ADE">
              <w:rPr>
                <w:rFonts w:eastAsiaTheme="minorEastAsia"/>
                <w:noProof/>
                <w:sz w:val="22"/>
                <w:szCs w:val="22"/>
                <w:lang w:val="en-IN" w:eastAsia="en-IN"/>
              </w:rPr>
              <w:tab/>
            </w:r>
            <w:r w:rsidR="00062ADE" w:rsidRPr="00BE2CEC">
              <w:rPr>
                <w:rStyle w:val="Hyperlink"/>
                <w:rFonts w:cs="Aharoni"/>
                <w:bCs/>
                <w:noProof/>
              </w:rPr>
              <w:t>Perform CI/CD</w:t>
            </w:r>
            <w:r w:rsidR="00062ADE">
              <w:rPr>
                <w:noProof/>
                <w:webHidden/>
              </w:rPr>
              <w:tab/>
            </w:r>
            <w:r w:rsidR="00062ADE">
              <w:rPr>
                <w:noProof/>
                <w:webHidden/>
              </w:rPr>
              <w:fldChar w:fldCharType="begin"/>
            </w:r>
            <w:r w:rsidR="00062ADE">
              <w:rPr>
                <w:noProof/>
                <w:webHidden/>
              </w:rPr>
              <w:instrText xml:space="preserve"> PAGEREF _Toc57038491 \h </w:instrText>
            </w:r>
            <w:r w:rsidR="00062ADE">
              <w:rPr>
                <w:noProof/>
                <w:webHidden/>
              </w:rPr>
            </w:r>
            <w:r w:rsidR="00062ADE">
              <w:rPr>
                <w:noProof/>
                <w:webHidden/>
              </w:rPr>
              <w:fldChar w:fldCharType="separate"/>
            </w:r>
            <w:r w:rsidR="008B3ECC">
              <w:rPr>
                <w:noProof/>
                <w:webHidden/>
              </w:rPr>
              <w:t>25</w:t>
            </w:r>
            <w:r w:rsidR="00062ADE">
              <w:rPr>
                <w:noProof/>
                <w:webHidden/>
              </w:rPr>
              <w:fldChar w:fldCharType="end"/>
            </w:r>
          </w:hyperlink>
        </w:p>
        <w:p w14:paraId="4ED52B97" w14:textId="5911CFAE" w:rsidR="009B73D5" w:rsidRDefault="009B73D5">
          <w:r>
            <w:rPr>
              <w:b/>
              <w:bCs/>
              <w:noProof/>
            </w:rPr>
            <w:fldChar w:fldCharType="end"/>
          </w:r>
        </w:p>
      </w:sdtContent>
    </w:sdt>
    <w:p w14:paraId="4040C3BA" w14:textId="77777777" w:rsidR="009B73D5" w:rsidRDefault="009B73D5"/>
    <w:p w14:paraId="3BE4F160" w14:textId="590CCF2F" w:rsidR="00033DF2" w:rsidRDefault="00033DF2"/>
    <w:p w14:paraId="5B7519B6" w14:textId="36683A94" w:rsidR="00033DF2" w:rsidRDefault="00033DF2"/>
    <w:p w14:paraId="579C02FA" w14:textId="172B080A" w:rsidR="00033DF2" w:rsidRDefault="00033DF2"/>
    <w:p w14:paraId="68E02B97" w14:textId="0DB9A382" w:rsidR="00033DF2" w:rsidRDefault="00033DF2"/>
    <w:p w14:paraId="25C26807" w14:textId="3B400C9E" w:rsidR="009B73D5" w:rsidRDefault="009B73D5"/>
    <w:p w14:paraId="2330EE41" w14:textId="2730F9D3" w:rsidR="009B73D5" w:rsidRDefault="009B73D5"/>
    <w:p w14:paraId="1CECCEB3" w14:textId="43C26199" w:rsidR="009B73D5" w:rsidRDefault="009B73D5"/>
    <w:p w14:paraId="132709BE" w14:textId="5BAD8BB9" w:rsidR="009B73D5" w:rsidRDefault="009B73D5"/>
    <w:p w14:paraId="2BD61FE9" w14:textId="5092F01B" w:rsidR="009B73D5" w:rsidRDefault="009B73D5"/>
    <w:p w14:paraId="30121A12" w14:textId="417EEB59" w:rsidR="009B73D5" w:rsidRDefault="009B73D5"/>
    <w:p w14:paraId="3D1781C2" w14:textId="49D9D3CE" w:rsidR="009B73D5" w:rsidRDefault="009B73D5"/>
    <w:p w14:paraId="449F67FE" w14:textId="3265532A" w:rsidR="009B73D5" w:rsidRDefault="009B73D5"/>
    <w:p w14:paraId="74344E91" w14:textId="15B7087D" w:rsidR="009B73D5" w:rsidRDefault="009B73D5"/>
    <w:p w14:paraId="29CD67F9" w14:textId="481A76A6" w:rsidR="009B73D5" w:rsidRDefault="009B73D5"/>
    <w:p w14:paraId="3A46AB2D" w14:textId="4421B444" w:rsidR="009B73D5" w:rsidRDefault="009B73D5"/>
    <w:p w14:paraId="5C0D6327" w14:textId="08A1AFD4" w:rsidR="009B73D5" w:rsidRDefault="009B73D5"/>
    <w:p w14:paraId="3DE317A1" w14:textId="77777777" w:rsidR="009B73D5" w:rsidRDefault="009B73D5"/>
    <w:p w14:paraId="2C3481CE" w14:textId="75648FD4" w:rsidR="00033DF2" w:rsidRDefault="00033DF2"/>
    <w:p w14:paraId="2DEEA99C" w14:textId="37ED873C" w:rsidR="00033DF2" w:rsidRDefault="00033DF2"/>
    <w:p w14:paraId="2E69E02A" w14:textId="2EC97D28" w:rsidR="00033DF2" w:rsidRDefault="00033DF2"/>
    <w:p w14:paraId="02D32F77" w14:textId="6232BFB1" w:rsidR="00033DF2" w:rsidRDefault="00033DF2"/>
    <w:p w14:paraId="4FF0CE74" w14:textId="77777777" w:rsidR="003747DE" w:rsidRDefault="003747DE"/>
    <w:p w14:paraId="321A2799" w14:textId="306DF113" w:rsidR="00033DF2" w:rsidRDefault="00033DF2"/>
    <w:p w14:paraId="04C62D3D" w14:textId="41C22DA4" w:rsidR="00033DF2" w:rsidRDefault="00033DF2"/>
    <w:p w14:paraId="515DB40F" w14:textId="770479EB" w:rsidR="00033DF2" w:rsidRDefault="00033DF2"/>
    <w:p w14:paraId="01C623D0" w14:textId="77777777" w:rsidR="003747DE" w:rsidRDefault="003747DE"/>
    <w:p w14:paraId="0B63FEAD" w14:textId="725B62E8" w:rsidR="00A43A59" w:rsidRDefault="00A43A59"/>
    <w:p w14:paraId="70FD4E32" w14:textId="2BB3502A" w:rsidR="00DB3F5D" w:rsidRPr="00940B0C" w:rsidRDefault="00DB3F5D" w:rsidP="00940B0C">
      <w:pPr>
        <w:pStyle w:val="Heading1"/>
        <w:numPr>
          <w:ilvl w:val="0"/>
          <w:numId w:val="13"/>
        </w:numPr>
        <w:spacing w:line="256" w:lineRule="auto"/>
        <w:rPr>
          <w:rFonts w:asciiTheme="minorHAnsi" w:hAnsiTheme="minorHAnsi" w:cs="Aharoni"/>
          <w:b w:val="0"/>
          <w:bCs/>
          <w:color w:val="C16407"/>
          <w:sz w:val="40"/>
          <w:szCs w:val="40"/>
        </w:rPr>
      </w:pPr>
      <w:bookmarkStart w:id="4" w:name="Step_1:_Create_an_AWS_account"/>
      <w:bookmarkStart w:id="5" w:name="_Toc57038482"/>
      <w:r w:rsidRPr="00940B0C">
        <w:rPr>
          <w:rFonts w:asciiTheme="minorHAnsi" w:hAnsiTheme="minorHAnsi" w:cs="Aharoni"/>
          <w:b w:val="0"/>
          <w:bCs/>
          <w:color w:val="C16407"/>
          <w:sz w:val="40"/>
          <w:szCs w:val="40"/>
        </w:rPr>
        <w:lastRenderedPageBreak/>
        <w:t xml:space="preserve">Create an AWS </w:t>
      </w:r>
      <w:r w:rsidR="00062ADE">
        <w:rPr>
          <w:rFonts w:asciiTheme="minorHAnsi" w:hAnsiTheme="minorHAnsi" w:cs="Aharoni"/>
          <w:b w:val="0"/>
          <w:bCs/>
          <w:color w:val="C16407"/>
          <w:sz w:val="40"/>
          <w:szCs w:val="40"/>
        </w:rPr>
        <w:t xml:space="preserve">and GitHub </w:t>
      </w:r>
      <w:r w:rsidRPr="00940B0C">
        <w:rPr>
          <w:rFonts w:asciiTheme="minorHAnsi" w:hAnsiTheme="minorHAnsi" w:cs="Aharoni"/>
          <w:b w:val="0"/>
          <w:bCs/>
          <w:color w:val="C16407"/>
          <w:sz w:val="40"/>
          <w:szCs w:val="40"/>
        </w:rPr>
        <w:t>account</w:t>
      </w:r>
      <w:bookmarkEnd w:id="4"/>
      <w:bookmarkEnd w:id="5"/>
    </w:p>
    <w:p w14:paraId="7FFCABED" w14:textId="1B5C9674" w:rsidR="00990AF2" w:rsidRDefault="00990AF2" w:rsidP="00990AF2"/>
    <w:p w14:paraId="4A0498DC" w14:textId="1F3F638D" w:rsidR="00990AF2" w:rsidRPr="00131171" w:rsidRDefault="00990AF2" w:rsidP="00131171">
      <w:pPr>
        <w:pStyle w:val="ListParagraph"/>
        <w:numPr>
          <w:ilvl w:val="0"/>
          <w:numId w:val="1"/>
        </w:numPr>
        <w:rPr>
          <w:rFonts w:ascii="Calibri" w:hAnsi="Calibri" w:cs="Calibri"/>
          <w:color w:val="0D294E" w:themeColor="accent1" w:themeShade="BF"/>
        </w:rPr>
      </w:pPr>
      <w:r w:rsidRPr="00131171">
        <w:rPr>
          <w:rFonts w:ascii="Calibri" w:hAnsi="Calibri" w:cs="Calibri"/>
          <w:color w:val="0D294E" w:themeColor="accent1" w:themeShade="BF"/>
        </w:rPr>
        <w:t xml:space="preserve">If you already have the accounts use </w:t>
      </w:r>
      <w:proofErr w:type="gramStart"/>
      <w:r w:rsidRPr="00131171">
        <w:rPr>
          <w:rFonts w:ascii="Calibri" w:hAnsi="Calibri" w:cs="Calibri"/>
          <w:color w:val="0D294E" w:themeColor="accent1" w:themeShade="BF"/>
        </w:rPr>
        <w:t>it .</w:t>
      </w:r>
      <w:proofErr w:type="gramEnd"/>
    </w:p>
    <w:p w14:paraId="5DDAE459" w14:textId="71F33BE9" w:rsidR="00990AF2" w:rsidRDefault="00990AF2" w:rsidP="00990AF2"/>
    <w:p w14:paraId="267AFB5C" w14:textId="65865DEE" w:rsidR="00845D90" w:rsidRPr="00940B0C" w:rsidRDefault="00845D90" w:rsidP="00940B0C">
      <w:pPr>
        <w:pStyle w:val="Heading1"/>
        <w:numPr>
          <w:ilvl w:val="0"/>
          <w:numId w:val="13"/>
        </w:numPr>
        <w:spacing w:line="256" w:lineRule="auto"/>
        <w:rPr>
          <w:rFonts w:asciiTheme="minorHAnsi" w:hAnsiTheme="minorHAnsi" w:cs="Aharoni"/>
          <w:b w:val="0"/>
          <w:bCs/>
          <w:color w:val="C16407"/>
          <w:sz w:val="40"/>
          <w:szCs w:val="40"/>
        </w:rPr>
      </w:pPr>
      <w:bookmarkStart w:id="6" w:name="_Toc57038483"/>
      <w:r w:rsidRPr="00940B0C">
        <w:rPr>
          <w:rFonts w:asciiTheme="minorHAnsi" w:hAnsiTheme="minorHAnsi" w:cs="Aharoni"/>
          <w:b w:val="0"/>
          <w:bCs/>
          <w:color w:val="C16407"/>
          <w:sz w:val="40"/>
          <w:szCs w:val="40"/>
        </w:rPr>
        <w:t>Step 2: Create Security Group</w:t>
      </w:r>
      <w:bookmarkEnd w:id="6"/>
      <w:r w:rsidRPr="00940B0C">
        <w:rPr>
          <w:rFonts w:asciiTheme="minorHAnsi" w:hAnsiTheme="minorHAnsi" w:cs="Aharoni"/>
          <w:b w:val="0"/>
          <w:bCs/>
          <w:color w:val="C16407"/>
          <w:sz w:val="40"/>
          <w:szCs w:val="40"/>
        </w:rPr>
        <w:t xml:space="preserve"> </w:t>
      </w:r>
    </w:p>
    <w:p w14:paraId="5709B676" w14:textId="77777777" w:rsidR="00845D90" w:rsidRDefault="00845D90" w:rsidP="00845D90"/>
    <w:p w14:paraId="2AA9B5FE" w14:textId="74513689" w:rsidR="00845D90" w:rsidRPr="00131171" w:rsidRDefault="00131171" w:rsidP="00131171">
      <w:pPr>
        <w:pStyle w:val="ListParagraph"/>
        <w:numPr>
          <w:ilvl w:val="0"/>
          <w:numId w:val="1"/>
        </w:numPr>
        <w:rPr>
          <w:rFonts w:ascii="Calibri" w:hAnsi="Calibri" w:cs="Calibri"/>
          <w:color w:val="0D294E" w:themeColor="accent1" w:themeShade="BF"/>
        </w:rPr>
      </w:pPr>
      <w:r w:rsidRPr="00131171">
        <w:rPr>
          <w:rFonts w:ascii="Calibri" w:hAnsi="Calibri" w:cs="Calibri"/>
          <w:color w:val="0D294E" w:themeColor="accent1" w:themeShade="BF"/>
        </w:rPr>
        <w:t xml:space="preserve">Create a Security Group and </w:t>
      </w:r>
      <w:r w:rsidR="00845D90" w:rsidRPr="00131171">
        <w:rPr>
          <w:rFonts w:ascii="Calibri" w:hAnsi="Calibri" w:cs="Calibri"/>
          <w:color w:val="0D294E" w:themeColor="accent1" w:themeShade="BF"/>
        </w:rPr>
        <w:t xml:space="preserve">Open all </w:t>
      </w:r>
      <w:proofErr w:type="gramStart"/>
      <w:r w:rsidR="00845D90" w:rsidRPr="00131171">
        <w:rPr>
          <w:rFonts w:ascii="Calibri" w:hAnsi="Calibri" w:cs="Calibri"/>
          <w:color w:val="0D294E" w:themeColor="accent1" w:themeShade="BF"/>
        </w:rPr>
        <w:t>Traffic</w:t>
      </w:r>
      <w:proofErr w:type="gramEnd"/>
      <w:r w:rsidR="00845D90" w:rsidRPr="00131171">
        <w:rPr>
          <w:rFonts w:ascii="Calibri" w:hAnsi="Calibri" w:cs="Calibri"/>
          <w:color w:val="0D294E" w:themeColor="accent1" w:themeShade="BF"/>
        </w:rPr>
        <w:t xml:space="preserve"> </w:t>
      </w:r>
    </w:p>
    <w:p w14:paraId="14037DF7" w14:textId="33AFD10F" w:rsidR="00845D90" w:rsidRDefault="00845D90" w:rsidP="00845D90">
      <w:r>
        <w:rPr>
          <w:noProof/>
          <w:lang w:val="en-IN" w:eastAsia="en-IN"/>
        </w:rPr>
        <w:drawing>
          <wp:inline distT="0" distB="0" distL="0" distR="0" wp14:anchorId="7AF40B4E" wp14:editId="6F913764">
            <wp:extent cx="6858000" cy="4705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D2F3" w14:textId="77777777" w:rsidR="00940B0C" w:rsidRDefault="00940B0C" w:rsidP="00845D90"/>
    <w:p w14:paraId="09E08CC5" w14:textId="77777777" w:rsidR="00940B0C" w:rsidRDefault="00940B0C" w:rsidP="00845D90"/>
    <w:p w14:paraId="068528E7" w14:textId="77777777" w:rsidR="00940B0C" w:rsidRDefault="00940B0C" w:rsidP="00845D90"/>
    <w:p w14:paraId="3D7ED666" w14:textId="77777777" w:rsidR="00940B0C" w:rsidRDefault="00940B0C" w:rsidP="00845D90"/>
    <w:p w14:paraId="16A57FB4" w14:textId="77777777" w:rsidR="00940B0C" w:rsidRDefault="00940B0C" w:rsidP="00940B0C"/>
    <w:p w14:paraId="6620D170" w14:textId="77777777" w:rsidR="00940B0C" w:rsidRDefault="00940B0C" w:rsidP="00940B0C"/>
    <w:p w14:paraId="140FA69C" w14:textId="77777777" w:rsidR="00940B0C" w:rsidRPr="00940B0C" w:rsidRDefault="00940B0C" w:rsidP="00940B0C">
      <w:pPr>
        <w:pStyle w:val="Heading1"/>
        <w:numPr>
          <w:ilvl w:val="0"/>
          <w:numId w:val="13"/>
        </w:numPr>
        <w:spacing w:line="256" w:lineRule="auto"/>
        <w:rPr>
          <w:rFonts w:asciiTheme="minorHAnsi" w:hAnsiTheme="minorHAnsi" w:cs="Aharoni"/>
          <w:bCs/>
          <w:color w:val="C16407"/>
          <w:sz w:val="40"/>
          <w:szCs w:val="40"/>
        </w:rPr>
      </w:pPr>
      <w:bookmarkStart w:id="7" w:name="_Toc56887741"/>
      <w:bookmarkStart w:id="8" w:name="_Toc57038484"/>
      <w:r w:rsidRPr="00940B0C">
        <w:rPr>
          <w:rFonts w:asciiTheme="minorHAnsi" w:hAnsiTheme="minorHAnsi" w:cs="Aharoni"/>
          <w:b w:val="0"/>
          <w:bCs/>
          <w:color w:val="C16407"/>
          <w:sz w:val="40"/>
          <w:szCs w:val="40"/>
        </w:rPr>
        <w:t xml:space="preserve">Setting up </w:t>
      </w:r>
      <w:bookmarkEnd w:id="7"/>
      <w:r w:rsidRPr="00940B0C">
        <w:rPr>
          <w:rFonts w:asciiTheme="minorHAnsi" w:hAnsiTheme="minorHAnsi" w:cs="Aharoni"/>
          <w:b w:val="0"/>
          <w:bCs/>
          <w:color w:val="C16407"/>
          <w:sz w:val="40"/>
          <w:szCs w:val="40"/>
        </w:rPr>
        <w:t>Development Environment</w:t>
      </w:r>
      <w:bookmarkEnd w:id="8"/>
      <w:r w:rsidRPr="00940B0C">
        <w:rPr>
          <w:rFonts w:asciiTheme="minorHAnsi" w:hAnsiTheme="minorHAnsi" w:cs="Aharoni"/>
          <w:b w:val="0"/>
          <w:bCs/>
          <w:color w:val="C16407"/>
          <w:sz w:val="40"/>
          <w:szCs w:val="40"/>
        </w:rPr>
        <w:t xml:space="preserve">  </w:t>
      </w:r>
    </w:p>
    <w:p w14:paraId="377757E2" w14:textId="77777777" w:rsidR="00940B0C" w:rsidRDefault="00940B0C" w:rsidP="00940B0C">
      <w:pPr>
        <w:rPr>
          <w:sz w:val="22"/>
          <w:szCs w:val="22"/>
        </w:rPr>
      </w:pPr>
    </w:p>
    <w:p w14:paraId="78734F31" w14:textId="43DA6DD4" w:rsidR="00940B0C" w:rsidRDefault="00940B0C" w:rsidP="00940B0C">
      <w:pPr>
        <w:pStyle w:val="ListParagraph"/>
        <w:ind w:hanging="360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To complete this </w:t>
      </w:r>
      <w:proofErr w:type="gramStart"/>
      <w:r>
        <w:rPr>
          <w:rFonts w:eastAsia="Times New Roman" w:cs="Times New Roman"/>
          <w:color w:val="091C34" w:themeColor="accent1" w:themeShade="80"/>
          <w:lang w:val="en-GB" w:eastAsia="en-GB"/>
        </w:rPr>
        <w:t>project</w:t>
      </w:r>
      <w:proofErr w:type="gramEnd"/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 we need to setup the local development environment where developer will create and update the code for application.</w:t>
      </w:r>
    </w:p>
    <w:p w14:paraId="7AB1FFB0" w14:textId="77777777" w:rsidR="00940B0C" w:rsidRDefault="00940B0C" w:rsidP="00940B0C">
      <w:pPr>
        <w:rPr>
          <w:sz w:val="22"/>
          <w:szCs w:val="22"/>
          <w:lang w:val="en-IN"/>
        </w:rPr>
      </w:pPr>
    </w:p>
    <w:p w14:paraId="19AAEA91" w14:textId="77777777" w:rsidR="00940B0C" w:rsidRDefault="00940B0C" w:rsidP="00940B0C">
      <w:pPr>
        <w:pStyle w:val="Heading2"/>
        <w:keepNext w:val="0"/>
        <w:keepLines w:val="0"/>
        <w:numPr>
          <w:ilvl w:val="1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91C34" w:themeColor="accent1" w:themeShade="80"/>
          <w:sz w:val="32"/>
          <w:szCs w:val="32"/>
        </w:rPr>
      </w:pPr>
      <w:bookmarkStart w:id="9" w:name="_Toc56887742"/>
      <w:bookmarkStart w:id="10" w:name="_Toc57038485"/>
      <w:r>
        <w:rPr>
          <w:rFonts w:ascii="Times New Roman" w:eastAsia="Times New Roman" w:hAnsi="Times New Roman" w:cs="Times New Roman"/>
          <w:b/>
          <w:bCs/>
          <w:color w:val="091C34" w:themeColor="accent1" w:themeShade="80"/>
          <w:sz w:val="32"/>
          <w:szCs w:val="32"/>
        </w:rPr>
        <w:lastRenderedPageBreak/>
        <w:t>Download and I</w:t>
      </w:r>
      <w:bookmarkEnd w:id="9"/>
      <w:r>
        <w:rPr>
          <w:rFonts w:ascii="Times New Roman" w:eastAsia="Times New Roman" w:hAnsi="Times New Roman" w:cs="Times New Roman"/>
          <w:b/>
          <w:bCs/>
          <w:color w:val="091C34" w:themeColor="accent1" w:themeShade="80"/>
          <w:sz w:val="32"/>
          <w:szCs w:val="32"/>
        </w:rPr>
        <w:t>nstall Git for Windows</w:t>
      </w:r>
      <w:bookmarkEnd w:id="10"/>
      <w:r>
        <w:rPr>
          <w:rFonts w:ascii="Times New Roman" w:eastAsia="Times New Roman" w:hAnsi="Times New Roman" w:cs="Times New Roman"/>
          <w:b/>
          <w:bCs/>
          <w:color w:val="091C34" w:themeColor="accent1" w:themeShade="80"/>
          <w:sz w:val="32"/>
          <w:szCs w:val="32"/>
        </w:rPr>
        <w:t xml:space="preserve"> </w:t>
      </w:r>
    </w:p>
    <w:p w14:paraId="4CF5783E" w14:textId="77777777" w:rsidR="00940B0C" w:rsidRDefault="00940B0C" w:rsidP="00940B0C">
      <w:pPr>
        <w:pStyle w:val="ListParagraph"/>
        <w:numPr>
          <w:ilvl w:val="0"/>
          <w:numId w:val="15"/>
        </w:numPr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>Browse to the official Git website: </w:t>
      </w:r>
      <w:hyperlink r:id="rId14" w:tgtFrame="_blank" w:history="1">
        <w:r>
          <w:rPr>
            <w:rStyle w:val="Hyperlink"/>
            <w:rFonts w:eastAsia="Times New Roman" w:cs="Times New Roman"/>
            <w:color w:val="FF0000"/>
            <w:lang w:val="en-GB" w:eastAsia="en-GB"/>
          </w:rPr>
          <w:t>https://git-scm.com/downloads</w:t>
        </w:r>
      </w:hyperlink>
    </w:p>
    <w:p w14:paraId="0012CBE0" w14:textId="77777777" w:rsidR="00940B0C" w:rsidRDefault="00940B0C" w:rsidP="00940B0C">
      <w:pPr>
        <w:pStyle w:val="ListParagraph"/>
        <w:numPr>
          <w:ilvl w:val="0"/>
          <w:numId w:val="15"/>
        </w:numPr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>Click the download link for Windows and allow the download to complete.</w:t>
      </w:r>
    </w:p>
    <w:p w14:paraId="6C2412AF" w14:textId="260DBC68" w:rsidR="00940B0C" w:rsidRDefault="00940B0C" w:rsidP="00940B0C">
      <w:pPr>
        <w:pStyle w:val="ListParagraph"/>
        <w:ind w:left="1069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noProof/>
          <w:lang w:val="en-IN" w:eastAsia="en-IN"/>
        </w:rPr>
        <w:drawing>
          <wp:inline distT="0" distB="0" distL="0" distR="0" wp14:anchorId="0CC0915C" wp14:editId="33C4F592">
            <wp:extent cx="5143500" cy="3129915"/>
            <wp:effectExtent l="0" t="0" r="0" b="0"/>
            <wp:docPr id="92" name="Picture 92" descr="Windows version on Git page to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dows version on Git page to downloa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DBA43" w14:textId="77777777" w:rsidR="00940B0C" w:rsidRDefault="00940B0C" w:rsidP="00940B0C">
      <w:pPr>
        <w:rPr>
          <w:sz w:val="22"/>
          <w:szCs w:val="22"/>
        </w:rPr>
      </w:pPr>
    </w:p>
    <w:p w14:paraId="410F792D" w14:textId="77777777" w:rsidR="00940B0C" w:rsidRDefault="00940B0C" w:rsidP="00940B0C">
      <w:pPr>
        <w:pStyle w:val="ListParagraph"/>
        <w:numPr>
          <w:ilvl w:val="0"/>
          <w:numId w:val="15"/>
        </w:numPr>
        <w:jc w:val="both"/>
        <w:rPr>
          <w:lang w:val="en-IN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>Browse to the download location (or use the download shortcut in your browser). Double-click the file to extract and launch the installer.</w:t>
      </w:r>
    </w:p>
    <w:p w14:paraId="09A88F37" w14:textId="6E30CD32" w:rsidR="00940B0C" w:rsidRDefault="00940B0C" w:rsidP="00940B0C">
      <w:pPr>
        <w:pStyle w:val="ListParagraph"/>
        <w:ind w:left="1069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noProof/>
          <w:lang w:val="en-IN" w:eastAsia="en-IN"/>
        </w:rPr>
        <w:drawing>
          <wp:inline distT="0" distB="0" distL="0" distR="0" wp14:anchorId="5295409A" wp14:editId="60BA8297">
            <wp:extent cx="5241290" cy="1513205"/>
            <wp:effectExtent l="0" t="0" r="0" b="0"/>
            <wp:docPr id="91" name="Picture 91" descr=" example Location where the Git file has been download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 example Location where the Git file has been download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AD89F" w14:textId="77777777" w:rsidR="00940B0C" w:rsidRDefault="00940B0C" w:rsidP="00940B0C">
      <w:pPr>
        <w:pStyle w:val="ListParagraph"/>
        <w:ind w:left="1069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</w:p>
    <w:p w14:paraId="43A5029C" w14:textId="77777777" w:rsidR="00940B0C" w:rsidRDefault="00940B0C" w:rsidP="00940B0C">
      <w:pPr>
        <w:pStyle w:val="ListParagraph"/>
        <w:numPr>
          <w:ilvl w:val="0"/>
          <w:numId w:val="15"/>
        </w:numPr>
        <w:jc w:val="both"/>
        <w:rPr>
          <w:sz w:val="22"/>
          <w:szCs w:val="22"/>
          <w:lang w:val="en-IN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>Allow the app to make changes to your device by clicking </w:t>
      </w:r>
      <w:r>
        <w:rPr>
          <w:b/>
          <w:bCs/>
        </w:rPr>
        <w:t>Yes</w:t>
      </w:r>
      <w:r>
        <w:t xml:space="preserve"> on the User Account Control dialog that </w:t>
      </w:r>
      <w:proofErr w:type="gramStart"/>
      <w:r>
        <w:t>opens</w:t>
      </w:r>
      <w:proofErr w:type="gramEnd"/>
    </w:p>
    <w:p w14:paraId="2C61F304" w14:textId="2AAA63D5" w:rsidR="00940B0C" w:rsidRDefault="00940B0C" w:rsidP="00940B0C">
      <w:pPr>
        <w:pStyle w:val="ListParagraph"/>
        <w:ind w:left="1069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2DC270A" wp14:editId="14235617">
            <wp:extent cx="5731510" cy="2389505"/>
            <wp:effectExtent l="0" t="0" r="2540" b="0"/>
            <wp:docPr id="90" name="Picture 90" descr="Initiate the Git installation process by selecting Y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itiate the Git installation process by selecting Ye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499D9" w14:textId="77777777" w:rsidR="00940B0C" w:rsidRDefault="00940B0C" w:rsidP="00940B0C">
      <w:pPr>
        <w:pStyle w:val="ListParagraph"/>
        <w:ind w:left="1069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</w:p>
    <w:p w14:paraId="5F7EF8EA" w14:textId="77777777" w:rsidR="00940B0C" w:rsidRDefault="00940B0C" w:rsidP="00940B0C">
      <w:pPr>
        <w:pStyle w:val="ListParagraph"/>
        <w:numPr>
          <w:ilvl w:val="0"/>
          <w:numId w:val="15"/>
        </w:numPr>
        <w:jc w:val="both"/>
        <w:rPr>
          <w:sz w:val="22"/>
          <w:szCs w:val="22"/>
          <w:lang w:val="en-IN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Review the GNU General Public License, and when </w:t>
      </w:r>
      <w:proofErr w:type="gramStart"/>
      <w:r>
        <w:rPr>
          <w:rFonts w:eastAsia="Times New Roman" w:cs="Times New Roman"/>
          <w:color w:val="091C34" w:themeColor="accent1" w:themeShade="80"/>
          <w:lang w:val="en-GB" w:eastAsia="en-GB"/>
        </w:rPr>
        <w:t>you’re</w:t>
      </w:r>
      <w:proofErr w:type="gramEnd"/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 ready to install, click </w:t>
      </w:r>
      <w:r>
        <w:rPr>
          <w:b/>
          <w:bCs/>
        </w:rPr>
        <w:t>Next</w:t>
      </w:r>
      <w:r>
        <w:t>.</w:t>
      </w:r>
    </w:p>
    <w:p w14:paraId="2520161B" w14:textId="0DFD6FCA" w:rsidR="00940B0C" w:rsidRDefault="00940B0C" w:rsidP="00940B0C">
      <w:pPr>
        <w:pStyle w:val="ListParagraph"/>
        <w:ind w:left="1069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noProof/>
          <w:lang w:val="en-IN" w:eastAsia="en-IN"/>
        </w:rPr>
        <w:drawing>
          <wp:inline distT="0" distB="0" distL="0" distR="0" wp14:anchorId="12D29555" wp14:editId="5D973C9E">
            <wp:extent cx="5415915" cy="2432685"/>
            <wp:effectExtent l="0" t="0" r="0" b="5715"/>
            <wp:docPr id="89" name="Picture 89" descr="Accept Git Terms of 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ccept Git Terms of Us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1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CCF44" w14:textId="77777777" w:rsidR="00940B0C" w:rsidRDefault="00940B0C" w:rsidP="00940B0C">
      <w:pPr>
        <w:pStyle w:val="ListParagraph"/>
        <w:ind w:left="1069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</w:p>
    <w:p w14:paraId="2FA84C28" w14:textId="77777777" w:rsidR="00940B0C" w:rsidRDefault="00940B0C" w:rsidP="00940B0C">
      <w:pPr>
        <w:pStyle w:val="ListParagraph"/>
        <w:numPr>
          <w:ilvl w:val="0"/>
          <w:numId w:val="15"/>
        </w:numPr>
        <w:jc w:val="both"/>
        <w:rPr>
          <w:sz w:val="22"/>
          <w:szCs w:val="22"/>
          <w:lang w:val="en-IN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>The installer will ask you for an installation location. Leave the default, unless you have reason to change it, and click </w:t>
      </w:r>
      <w:r>
        <w:rPr>
          <w:b/>
          <w:bCs/>
        </w:rPr>
        <w:t>Next</w:t>
      </w:r>
      <w:r>
        <w:t>.</w:t>
      </w:r>
    </w:p>
    <w:p w14:paraId="667E55F3" w14:textId="7FF68FBB" w:rsidR="00940B0C" w:rsidRDefault="00940B0C" w:rsidP="00940B0C">
      <w:pPr>
        <w:pStyle w:val="ListParagraph"/>
        <w:ind w:left="1069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noProof/>
          <w:lang w:val="en-IN" w:eastAsia="en-IN"/>
        </w:rPr>
        <w:drawing>
          <wp:inline distT="0" distB="0" distL="0" distR="0" wp14:anchorId="33B7AA88" wp14:editId="430DB571">
            <wp:extent cx="5372100" cy="2362200"/>
            <wp:effectExtent l="0" t="0" r="0" b="0"/>
            <wp:docPr id="88" name="Picture 88" descr="Select the location for the Git installation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elect the location for the Git installation on window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426B1" w14:textId="77777777" w:rsidR="00940B0C" w:rsidRDefault="00940B0C" w:rsidP="00940B0C">
      <w:pPr>
        <w:pStyle w:val="ListParagraph"/>
        <w:ind w:left="1069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</w:p>
    <w:p w14:paraId="753D1EDA" w14:textId="77777777" w:rsidR="00940B0C" w:rsidRDefault="00940B0C" w:rsidP="00940B0C">
      <w:pPr>
        <w:pStyle w:val="ListParagraph"/>
        <w:numPr>
          <w:ilvl w:val="0"/>
          <w:numId w:val="15"/>
        </w:numPr>
        <w:jc w:val="both"/>
        <w:rPr>
          <w:sz w:val="22"/>
          <w:szCs w:val="22"/>
          <w:lang w:val="en-IN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> A component selection screen will appear. Leave the defaults unless you have a specific need to change them and click </w:t>
      </w:r>
      <w:r>
        <w:rPr>
          <w:b/>
          <w:bCs/>
        </w:rPr>
        <w:t>Next</w:t>
      </w:r>
      <w:r>
        <w:t>.</w:t>
      </w:r>
    </w:p>
    <w:p w14:paraId="44D58722" w14:textId="20DA6F1D" w:rsidR="00940B0C" w:rsidRDefault="00940B0C" w:rsidP="00940B0C">
      <w:pPr>
        <w:pStyle w:val="ListParagraph"/>
        <w:ind w:left="1069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815F647" wp14:editId="16A05B47">
            <wp:extent cx="5029200" cy="2160905"/>
            <wp:effectExtent l="0" t="0" r="0" b="0"/>
            <wp:docPr id="87" name="Picture 87" descr="This screen allows you to select custom Git componenets to instal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This screen allows you to select custom Git componenets to install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DF998" w14:textId="77777777" w:rsidR="00940B0C" w:rsidRDefault="00940B0C" w:rsidP="00940B0C">
      <w:pPr>
        <w:pStyle w:val="ListParagraph"/>
        <w:ind w:left="1069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</w:p>
    <w:p w14:paraId="034D18AF" w14:textId="77777777" w:rsidR="00940B0C" w:rsidRDefault="00940B0C" w:rsidP="00940B0C">
      <w:pPr>
        <w:pStyle w:val="ListParagraph"/>
        <w:numPr>
          <w:ilvl w:val="0"/>
          <w:numId w:val="15"/>
        </w:numPr>
        <w:jc w:val="both"/>
        <w:rPr>
          <w:sz w:val="22"/>
          <w:szCs w:val="22"/>
          <w:lang w:val="en-IN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>The installer will offer to create a start menu folder. Simply click </w:t>
      </w:r>
      <w:r>
        <w:rPr>
          <w:b/>
          <w:bCs/>
        </w:rPr>
        <w:t>Next</w:t>
      </w:r>
      <w:r>
        <w:t>.</w:t>
      </w:r>
    </w:p>
    <w:p w14:paraId="3FB8AA98" w14:textId="40F7D439" w:rsidR="00940B0C" w:rsidRDefault="00940B0C" w:rsidP="00940B0C">
      <w:pPr>
        <w:pStyle w:val="ListParagraph"/>
        <w:ind w:left="1069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noProof/>
          <w:lang w:val="en-IN" w:eastAsia="en-IN"/>
        </w:rPr>
        <w:drawing>
          <wp:inline distT="0" distB="0" distL="0" distR="0" wp14:anchorId="6D95D795" wp14:editId="621E56E1">
            <wp:extent cx="4947285" cy="2193290"/>
            <wp:effectExtent l="0" t="0" r="5715" b="0"/>
            <wp:docPr id="86" name="Picture 86" descr="Create shortcuts in Windows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reate shortcuts in Windows Start Menu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28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6BD4" w14:textId="77777777" w:rsidR="00940B0C" w:rsidRDefault="00940B0C" w:rsidP="00940B0C">
      <w:pPr>
        <w:pStyle w:val="ListParagraph"/>
        <w:ind w:left="1069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</w:p>
    <w:p w14:paraId="75B66FFD" w14:textId="77777777" w:rsidR="00940B0C" w:rsidRDefault="00940B0C" w:rsidP="00940B0C">
      <w:pPr>
        <w:pStyle w:val="ListParagraph"/>
        <w:numPr>
          <w:ilvl w:val="0"/>
          <w:numId w:val="15"/>
        </w:numPr>
        <w:jc w:val="both"/>
        <w:rPr>
          <w:sz w:val="22"/>
          <w:szCs w:val="22"/>
          <w:lang w:val="en-IN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Select a text editor </w:t>
      </w:r>
      <w:proofErr w:type="gramStart"/>
      <w:r>
        <w:rPr>
          <w:rFonts w:eastAsia="Times New Roman" w:cs="Times New Roman"/>
          <w:color w:val="091C34" w:themeColor="accent1" w:themeShade="80"/>
          <w:lang w:val="en-GB" w:eastAsia="en-GB"/>
        </w:rPr>
        <w:t>you’d</w:t>
      </w:r>
      <w:proofErr w:type="gramEnd"/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 like to use with Git. Use the drop-down menu to select Notepad++ (or whichever text editor you prefer) and click </w:t>
      </w:r>
      <w:r>
        <w:rPr>
          <w:b/>
          <w:bCs/>
        </w:rPr>
        <w:t>Next</w:t>
      </w:r>
      <w:r>
        <w:t>.</w:t>
      </w:r>
    </w:p>
    <w:p w14:paraId="72F34427" w14:textId="7123AF4B" w:rsidR="00940B0C" w:rsidRDefault="00940B0C" w:rsidP="00940B0C">
      <w:pPr>
        <w:pStyle w:val="ListParagraph"/>
        <w:ind w:left="1069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noProof/>
          <w:lang w:val="en-IN" w:eastAsia="en-IN"/>
        </w:rPr>
        <w:drawing>
          <wp:inline distT="0" distB="0" distL="0" distR="0" wp14:anchorId="287C6E82" wp14:editId="2667A4A2">
            <wp:extent cx="4958715" cy="2476500"/>
            <wp:effectExtent l="0" t="0" r="0" b="0"/>
            <wp:docPr id="85" name="Picture 85" descr="choosing a text editor durring Git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hoosing a text editor durring Git installa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71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A871F" w14:textId="77777777" w:rsidR="00940B0C" w:rsidRDefault="00940B0C" w:rsidP="00940B0C">
      <w:pPr>
        <w:pStyle w:val="ListParagraph"/>
        <w:numPr>
          <w:ilvl w:val="0"/>
          <w:numId w:val="15"/>
        </w:numPr>
        <w:jc w:val="both"/>
        <w:rPr>
          <w:sz w:val="22"/>
          <w:szCs w:val="22"/>
          <w:lang w:val="en-IN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>This installation step allows you to change the </w:t>
      </w:r>
      <w:r>
        <w:rPr>
          <w:b/>
          <w:bCs/>
        </w:rPr>
        <w:t>PATH environment</w:t>
      </w:r>
      <w:r>
        <w:t>. The PATH is the default set of directories included when you run a command from the command line. Leave this on the middle (recommended) selection and click </w:t>
      </w:r>
      <w:r>
        <w:rPr>
          <w:b/>
          <w:bCs/>
        </w:rPr>
        <w:t>Next</w:t>
      </w:r>
      <w:r>
        <w:t>.</w:t>
      </w:r>
    </w:p>
    <w:p w14:paraId="526EB34F" w14:textId="1D6A4D2B" w:rsidR="00940B0C" w:rsidRDefault="00940B0C" w:rsidP="00940B0C">
      <w:pPr>
        <w:ind w:left="349" w:firstLine="720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8A842F9" wp14:editId="52518BBA">
            <wp:extent cx="5061585" cy="2493010"/>
            <wp:effectExtent l="0" t="0" r="5715" b="2540"/>
            <wp:docPr id="84" name="Picture 84" descr="Adjust Git path envior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djust Git path enviormen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8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1D20F" w14:textId="77777777" w:rsidR="00940B0C" w:rsidRDefault="00940B0C" w:rsidP="00940B0C">
      <w:pPr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</w:p>
    <w:p w14:paraId="21448D07" w14:textId="77777777" w:rsidR="00940B0C" w:rsidRDefault="00940B0C" w:rsidP="00940B0C">
      <w:pPr>
        <w:pStyle w:val="ListParagraph"/>
        <w:numPr>
          <w:ilvl w:val="0"/>
          <w:numId w:val="15"/>
        </w:numPr>
        <w:jc w:val="both"/>
        <w:rPr>
          <w:sz w:val="22"/>
          <w:szCs w:val="22"/>
          <w:lang w:val="en-IN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The next option relates to server certificates. </w:t>
      </w:r>
      <w:proofErr w:type="gramStart"/>
      <w:r>
        <w:rPr>
          <w:rFonts w:eastAsia="Times New Roman" w:cs="Times New Roman"/>
          <w:color w:val="091C34" w:themeColor="accent1" w:themeShade="80"/>
          <w:lang w:val="en-GB" w:eastAsia="en-GB"/>
        </w:rPr>
        <w:t>Select  Windows</w:t>
      </w:r>
      <w:proofErr w:type="gramEnd"/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 Store certificates. Click </w:t>
      </w:r>
      <w:r>
        <w:rPr>
          <w:b/>
          <w:bCs/>
        </w:rPr>
        <w:t>Next</w:t>
      </w:r>
      <w:r>
        <w:t>.</w:t>
      </w:r>
    </w:p>
    <w:p w14:paraId="5DE2F785" w14:textId="77777777" w:rsidR="00940B0C" w:rsidRDefault="00940B0C" w:rsidP="00940B0C">
      <w:pPr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</w:p>
    <w:p w14:paraId="673E8913" w14:textId="3FC6E39A" w:rsidR="00940B0C" w:rsidRDefault="00940B0C" w:rsidP="00940B0C">
      <w:pPr>
        <w:ind w:left="349" w:firstLine="720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rFonts w:eastAsia="Times New Roman" w:cs="Times New Roman"/>
          <w:noProof/>
          <w:color w:val="091C34" w:themeColor="accent1" w:themeShade="80"/>
          <w:lang w:val="en-IN" w:eastAsia="en-IN"/>
        </w:rPr>
        <w:drawing>
          <wp:inline distT="0" distB="0" distL="0" distR="0" wp14:anchorId="7A1E2AD0" wp14:editId="29E1354F">
            <wp:extent cx="4354195" cy="2302510"/>
            <wp:effectExtent l="0" t="0" r="8255" b="254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95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D7CFC" w14:textId="77777777" w:rsidR="00940B0C" w:rsidRDefault="00940B0C" w:rsidP="00940B0C">
      <w:pPr>
        <w:ind w:left="349" w:firstLine="720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</w:p>
    <w:p w14:paraId="3750BCA5" w14:textId="77777777" w:rsidR="00940B0C" w:rsidRDefault="00940B0C" w:rsidP="00940B0C">
      <w:pPr>
        <w:pStyle w:val="ListParagraph"/>
        <w:numPr>
          <w:ilvl w:val="0"/>
          <w:numId w:val="15"/>
        </w:numPr>
        <w:jc w:val="both"/>
        <w:rPr>
          <w:sz w:val="22"/>
          <w:szCs w:val="22"/>
          <w:lang w:val="en-IN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>Leave the default selection. Click </w:t>
      </w:r>
      <w:r>
        <w:rPr>
          <w:b/>
          <w:bCs/>
        </w:rPr>
        <w:t>Next</w:t>
      </w:r>
      <w:r>
        <w:t>.</w:t>
      </w:r>
    </w:p>
    <w:p w14:paraId="2F61CB67" w14:textId="1B7BE347" w:rsidR="00940B0C" w:rsidRDefault="00940B0C" w:rsidP="00940B0C">
      <w:pPr>
        <w:pStyle w:val="ListParagraph"/>
        <w:ind w:left="1069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noProof/>
          <w:lang w:val="en-IN" w:eastAsia="en-IN"/>
        </w:rPr>
        <w:drawing>
          <wp:inline distT="0" distB="0" distL="0" distR="0" wp14:anchorId="725D5E07" wp14:editId="121DC785">
            <wp:extent cx="4838700" cy="2155190"/>
            <wp:effectExtent l="0" t="0" r="0" b="0"/>
            <wp:docPr id="82" name="Picture 82" descr="Select line end conver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elect line end conversion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4F081" w14:textId="77777777" w:rsidR="00940B0C" w:rsidRDefault="00940B0C" w:rsidP="00940B0C">
      <w:pPr>
        <w:pStyle w:val="ListParagraph"/>
        <w:ind w:left="1069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</w:p>
    <w:p w14:paraId="7F4B66A4" w14:textId="77777777" w:rsidR="00940B0C" w:rsidRDefault="00940B0C" w:rsidP="00940B0C">
      <w:pPr>
        <w:pStyle w:val="ListParagraph"/>
        <w:numPr>
          <w:ilvl w:val="0"/>
          <w:numId w:val="15"/>
        </w:numPr>
        <w:jc w:val="both"/>
        <w:rPr>
          <w:sz w:val="22"/>
          <w:szCs w:val="22"/>
          <w:lang w:val="en-IN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Choose the </w:t>
      </w:r>
      <w:proofErr w:type="gramStart"/>
      <w:r>
        <w:rPr>
          <w:rFonts w:eastAsia="Times New Roman" w:cs="Times New Roman"/>
          <w:color w:val="091C34" w:themeColor="accent1" w:themeShade="80"/>
          <w:lang w:val="en-GB" w:eastAsia="en-GB"/>
        </w:rPr>
        <w:t>Windows  Emulator</w:t>
      </w:r>
      <w:proofErr w:type="gramEnd"/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 . Click </w:t>
      </w:r>
      <w:r>
        <w:rPr>
          <w:b/>
          <w:bCs/>
        </w:rPr>
        <w:t>Next</w:t>
      </w:r>
      <w:r>
        <w:t>.</w:t>
      </w:r>
    </w:p>
    <w:p w14:paraId="0AADA35C" w14:textId="64C1F766" w:rsidR="00940B0C" w:rsidRDefault="00940B0C" w:rsidP="00940B0C">
      <w:pPr>
        <w:pStyle w:val="ListParagraph"/>
        <w:ind w:left="1069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2ED251D" wp14:editId="43385FDA">
            <wp:extent cx="4838700" cy="2400300"/>
            <wp:effectExtent l="0" t="0" r="0" b="0"/>
            <wp:docPr id="81" name="Picture 81" descr="Select MinTTY as default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elect MinTTY as default terminal emulato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0A49D" w14:textId="77777777" w:rsidR="00940B0C" w:rsidRDefault="00940B0C" w:rsidP="00940B0C">
      <w:pPr>
        <w:pStyle w:val="ListParagraph"/>
        <w:ind w:left="1069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</w:p>
    <w:p w14:paraId="1097EA9D" w14:textId="77777777" w:rsidR="00940B0C" w:rsidRDefault="00940B0C" w:rsidP="00940B0C">
      <w:pPr>
        <w:pStyle w:val="ListParagraph"/>
        <w:numPr>
          <w:ilvl w:val="0"/>
          <w:numId w:val="15"/>
        </w:numPr>
        <w:jc w:val="both"/>
        <w:rPr>
          <w:b/>
          <w:bCs/>
          <w:sz w:val="22"/>
          <w:szCs w:val="22"/>
          <w:lang w:val="en-IN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>Click </w:t>
      </w:r>
      <w:r>
        <w:rPr>
          <w:b/>
          <w:bCs/>
        </w:rPr>
        <w:t>Next</w:t>
      </w:r>
    </w:p>
    <w:p w14:paraId="2F1038C4" w14:textId="77777777" w:rsidR="00940B0C" w:rsidRDefault="00940B0C" w:rsidP="00940B0C">
      <w:pPr>
        <w:pStyle w:val="ListParagraph"/>
        <w:ind w:left="1069"/>
        <w:jc w:val="both"/>
        <w:rPr>
          <w:rStyle w:val="Strong"/>
          <w:rFonts w:ascii="Arial" w:hAnsi="Arial" w:cs="Arial"/>
          <w:color w:val="000000"/>
          <w:sz w:val="27"/>
          <w:szCs w:val="27"/>
          <w:shd w:val="clear" w:color="auto" w:fill="FFFFFF"/>
        </w:rPr>
      </w:pPr>
    </w:p>
    <w:p w14:paraId="1C5E85BB" w14:textId="57AAF382" w:rsidR="00940B0C" w:rsidRDefault="00940B0C" w:rsidP="00940B0C">
      <w:pPr>
        <w:pStyle w:val="ListParagraph"/>
        <w:ind w:left="1069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noProof/>
          <w:lang w:val="en-IN" w:eastAsia="en-IN"/>
        </w:rPr>
        <w:drawing>
          <wp:inline distT="0" distB="0" distL="0" distR="0" wp14:anchorId="5EB572AB" wp14:editId="024978C6">
            <wp:extent cx="4953000" cy="2574290"/>
            <wp:effectExtent l="0" t="0" r="0" b="0"/>
            <wp:docPr id="80" name="Picture 80" descr="Select which extra options you want to install with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Select which extra options you want to install with gi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D1832" w14:textId="77777777" w:rsidR="00940B0C" w:rsidRDefault="00940B0C" w:rsidP="00940B0C">
      <w:pPr>
        <w:pStyle w:val="ListParagraph"/>
        <w:ind w:left="1069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</w:p>
    <w:p w14:paraId="4FD61805" w14:textId="77777777" w:rsidR="00940B0C" w:rsidRDefault="00940B0C" w:rsidP="00940B0C">
      <w:pPr>
        <w:pStyle w:val="ListParagraph"/>
        <w:numPr>
          <w:ilvl w:val="0"/>
          <w:numId w:val="15"/>
        </w:numPr>
        <w:jc w:val="both"/>
        <w:rPr>
          <w:sz w:val="22"/>
          <w:szCs w:val="22"/>
          <w:lang w:val="en-IN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>Leave them experimental features unchecked and click </w:t>
      </w:r>
      <w:r>
        <w:rPr>
          <w:b/>
          <w:bCs/>
        </w:rPr>
        <w:t>Install</w:t>
      </w:r>
      <w:r>
        <w:t>.</w:t>
      </w:r>
    </w:p>
    <w:p w14:paraId="63645A58" w14:textId="41361C09" w:rsidR="00940B0C" w:rsidRDefault="00940B0C" w:rsidP="00940B0C">
      <w:pPr>
        <w:pStyle w:val="ListParagraph"/>
        <w:ind w:left="1069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noProof/>
          <w:lang w:val="en-IN" w:eastAsia="en-IN"/>
        </w:rPr>
        <w:drawing>
          <wp:inline distT="0" distB="0" distL="0" distR="0" wp14:anchorId="71FCFF9C" wp14:editId="7694B023">
            <wp:extent cx="4882515" cy="2541905"/>
            <wp:effectExtent l="0" t="0" r="0" b="0"/>
            <wp:docPr id="79" name="Picture 79" descr="Click on Install to complete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lick on Install to complete proces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ADCB4" w14:textId="77777777" w:rsidR="00940B0C" w:rsidRDefault="00940B0C" w:rsidP="00940B0C">
      <w:pPr>
        <w:pStyle w:val="ListParagraph"/>
        <w:ind w:left="1069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</w:p>
    <w:p w14:paraId="1C21AD19" w14:textId="77777777" w:rsidR="00940B0C" w:rsidRDefault="00940B0C" w:rsidP="00940B0C">
      <w:pPr>
        <w:pStyle w:val="ListParagraph"/>
        <w:numPr>
          <w:ilvl w:val="0"/>
          <w:numId w:val="15"/>
        </w:numPr>
        <w:jc w:val="both"/>
        <w:rPr>
          <w:sz w:val="22"/>
          <w:szCs w:val="22"/>
          <w:lang w:val="en-IN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lastRenderedPageBreak/>
        <w:t>Once the installation is complete, tick the boxes to view the Release Notes or Launch Git Bash, then click </w:t>
      </w:r>
      <w:r>
        <w:rPr>
          <w:b/>
          <w:bCs/>
        </w:rPr>
        <w:t>Finish</w:t>
      </w:r>
      <w:r>
        <w:t>.</w:t>
      </w:r>
    </w:p>
    <w:p w14:paraId="52FA6B67" w14:textId="10D87882" w:rsidR="00940B0C" w:rsidRDefault="00940B0C" w:rsidP="00940B0C">
      <w:pPr>
        <w:pStyle w:val="ListParagraph"/>
        <w:ind w:left="1069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noProof/>
          <w:lang w:val="en-IN" w:eastAsia="en-IN"/>
        </w:rPr>
        <w:drawing>
          <wp:inline distT="0" distB="0" distL="0" distR="0" wp14:anchorId="11E6ED53" wp14:editId="43A0F4B4">
            <wp:extent cx="5187315" cy="2699385"/>
            <wp:effectExtent l="0" t="0" r="0" b="5715"/>
            <wp:docPr id="78" name="Picture 78" descr="Git installation on Windows is d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Git installation on Windows is don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31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727A8" w14:textId="77777777" w:rsidR="00940B0C" w:rsidRDefault="00940B0C" w:rsidP="00940B0C">
      <w:pPr>
        <w:pStyle w:val="ListParagraph"/>
        <w:ind w:left="1069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</w:p>
    <w:p w14:paraId="03B93EB0" w14:textId="77777777" w:rsidR="00940B0C" w:rsidRDefault="00940B0C" w:rsidP="00940B0C">
      <w:pPr>
        <w:pStyle w:val="ListParagraph"/>
        <w:ind w:left="1069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</w:p>
    <w:p w14:paraId="74A693B7" w14:textId="77777777" w:rsidR="00940B0C" w:rsidRDefault="00940B0C" w:rsidP="00940B0C">
      <w:pPr>
        <w:pStyle w:val="ListParagraph"/>
        <w:ind w:left="1069"/>
        <w:jc w:val="both"/>
        <w:rPr>
          <w:sz w:val="22"/>
          <w:szCs w:val="22"/>
          <w:lang w:val="en-IN"/>
        </w:rPr>
      </w:pPr>
      <w:proofErr w:type="gramStart"/>
      <w:r>
        <w:rPr>
          <w:rFonts w:eastAsia="Times New Roman" w:cs="Times New Roman"/>
          <w:color w:val="091C34" w:themeColor="accent1" w:themeShade="80"/>
          <w:lang w:val="en-GB" w:eastAsia="en-GB"/>
        </w:rPr>
        <w:t>Now  Open</w:t>
      </w:r>
      <w:proofErr w:type="gramEnd"/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 the command prompt and Configure your local Git installation to use your GitHub credentials by entering the following:</w:t>
      </w:r>
    </w:p>
    <w:p w14:paraId="357DD302" w14:textId="77777777" w:rsidR="00940B0C" w:rsidRDefault="00940B0C" w:rsidP="00940B0C">
      <w:pPr>
        <w:pBdr>
          <w:top w:val="single" w:sz="6" w:space="14" w:color="EAEAEA"/>
          <w:left w:val="single" w:sz="6" w:space="14" w:color="EAEAEA"/>
          <w:bottom w:val="single" w:sz="6" w:space="14" w:color="EAEAEA"/>
          <w:right w:val="single" w:sz="6" w:space="14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40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shd w:val="clear" w:color="auto" w:fill="F7F7F7"/>
          <w:lang w:eastAsia="en-IN"/>
        </w:rPr>
        <w:t>git config ––global user.name “</w:t>
      </w:r>
      <w:proofErr w:type="spellStart"/>
      <w:r>
        <w:rPr>
          <w:rFonts w:ascii="Courier New" w:eastAsia="Times New Roman" w:hAnsi="Courier New" w:cs="Courier New"/>
          <w:color w:val="000000"/>
          <w:shd w:val="clear" w:color="auto" w:fill="F7F7F7"/>
          <w:lang w:eastAsia="en-IN"/>
        </w:rPr>
        <w:t>github_username</w:t>
      </w:r>
      <w:proofErr w:type="spellEnd"/>
      <w:r>
        <w:rPr>
          <w:rFonts w:ascii="Courier New" w:eastAsia="Times New Roman" w:hAnsi="Courier New" w:cs="Courier New"/>
          <w:color w:val="000000"/>
          <w:shd w:val="clear" w:color="auto" w:fill="F7F7F7"/>
          <w:lang w:eastAsia="en-IN"/>
        </w:rPr>
        <w:t>”</w:t>
      </w:r>
    </w:p>
    <w:p w14:paraId="3714D390" w14:textId="77777777" w:rsidR="00940B0C" w:rsidRDefault="00940B0C" w:rsidP="00940B0C">
      <w:pPr>
        <w:pBdr>
          <w:top w:val="single" w:sz="6" w:space="14" w:color="EAEAEA"/>
          <w:left w:val="single" w:sz="6" w:space="14" w:color="EAEAEA"/>
          <w:bottom w:val="single" w:sz="6" w:space="14" w:color="EAEAEA"/>
          <w:right w:val="single" w:sz="6" w:space="14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440"/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</w:pPr>
      <w:r>
        <w:rPr>
          <w:rFonts w:ascii="Courier New" w:eastAsia="Times New Roman" w:hAnsi="Courier New" w:cs="Courier New"/>
          <w:color w:val="000000"/>
          <w:shd w:val="clear" w:color="auto" w:fill="F7F7F7"/>
          <w:lang w:eastAsia="en-IN"/>
        </w:rPr>
        <w:t xml:space="preserve">git config ––global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hd w:val="clear" w:color="auto" w:fill="F7F7F7"/>
          <w:lang w:eastAsia="en-IN"/>
        </w:rPr>
        <w:t>user.email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hd w:val="clear" w:color="auto" w:fill="F7F7F7"/>
          <w:lang w:eastAsia="en-IN"/>
        </w:rPr>
        <w:t xml:space="preserve"> “</w:t>
      </w:r>
      <w:proofErr w:type="spellStart"/>
      <w:r>
        <w:rPr>
          <w:rFonts w:ascii="Courier New" w:eastAsia="Times New Roman" w:hAnsi="Courier New" w:cs="Courier New"/>
          <w:color w:val="000000"/>
          <w:shd w:val="clear" w:color="auto" w:fill="F7F7F7"/>
          <w:lang w:eastAsia="en-IN"/>
        </w:rPr>
        <w:t>email_address</w:t>
      </w:r>
      <w:proofErr w:type="spellEnd"/>
      <w:r>
        <w:rPr>
          <w:rFonts w:ascii="Courier New" w:eastAsia="Times New Roman" w:hAnsi="Courier New" w:cs="Courier New"/>
          <w:color w:val="000000"/>
          <w:shd w:val="clear" w:color="auto" w:fill="F7F7F7"/>
          <w:lang w:eastAsia="en-IN"/>
        </w:rPr>
        <w:t>”</w:t>
      </w:r>
    </w:p>
    <w:p w14:paraId="3504FB01" w14:textId="77777777" w:rsidR="00940B0C" w:rsidRDefault="00940B0C" w:rsidP="00940B0C">
      <w:pPr>
        <w:pStyle w:val="ListParagraph"/>
        <w:ind w:left="1069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</w:p>
    <w:p w14:paraId="1B1E17FA" w14:textId="77777777" w:rsidR="00940B0C" w:rsidRDefault="00940B0C" w:rsidP="00940B0C">
      <w:pPr>
        <w:pStyle w:val="Heading2"/>
        <w:keepNext w:val="0"/>
        <w:keepLines w:val="0"/>
        <w:numPr>
          <w:ilvl w:val="1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91C34" w:themeColor="accent1" w:themeShade="80"/>
          <w:sz w:val="32"/>
          <w:szCs w:val="32"/>
        </w:rPr>
      </w:pPr>
      <w:bookmarkStart w:id="11" w:name="_Toc57038486"/>
      <w:r>
        <w:rPr>
          <w:rFonts w:ascii="Times New Roman" w:eastAsia="Times New Roman" w:hAnsi="Times New Roman" w:cs="Times New Roman"/>
          <w:b/>
          <w:bCs/>
          <w:color w:val="091C34" w:themeColor="accent1" w:themeShade="80"/>
          <w:sz w:val="32"/>
          <w:szCs w:val="32"/>
        </w:rPr>
        <w:t>Download and Install Visual Studio Code for Windows</w:t>
      </w:r>
      <w:bookmarkEnd w:id="11"/>
      <w:r>
        <w:rPr>
          <w:rFonts w:ascii="Times New Roman" w:eastAsia="Times New Roman" w:hAnsi="Times New Roman" w:cs="Times New Roman"/>
          <w:b/>
          <w:bCs/>
          <w:color w:val="091C34" w:themeColor="accent1" w:themeShade="80"/>
          <w:sz w:val="32"/>
          <w:szCs w:val="32"/>
        </w:rPr>
        <w:t xml:space="preserve"> </w:t>
      </w:r>
    </w:p>
    <w:p w14:paraId="6C8A97A7" w14:textId="77777777" w:rsidR="00940B0C" w:rsidRDefault="00940B0C" w:rsidP="00940B0C">
      <w:pPr>
        <w:jc w:val="both"/>
        <w:rPr>
          <w:sz w:val="22"/>
          <w:szCs w:val="22"/>
          <w:lang w:val="en-IN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>Visual Studio Code editor is an </w:t>
      </w:r>
      <w:proofErr w:type="gramStart"/>
      <w:r>
        <w:rPr>
          <w:b/>
          <w:bCs/>
        </w:rPr>
        <w:t>open source</w:t>
      </w:r>
      <w:proofErr w:type="gramEnd"/>
      <w:r>
        <w:t xml:space="preserve"> editor. </w:t>
      </w:r>
      <w:proofErr w:type="gramStart"/>
      <w:r>
        <w:t>So</w:t>
      </w:r>
      <w:proofErr w:type="gramEnd"/>
      <w:r>
        <w:t xml:space="preserve"> you can use it as </w:t>
      </w:r>
      <w:r>
        <w:rPr>
          <w:b/>
          <w:bCs/>
        </w:rPr>
        <w:t>free</w:t>
      </w:r>
      <w:r>
        <w:t xml:space="preserve"> for your Ionic project development. </w:t>
      </w:r>
    </w:p>
    <w:p w14:paraId="1BE8C699" w14:textId="77777777" w:rsidR="00940B0C" w:rsidRDefault="00940B0C" w:rsidP="00940B0C">
      <w:pPr>
        <w:pStyle w:val="ListParagraph"/>
        <w:numPr>
          <w:ilvl w:val="0"/>
          <w:numId w:val="16"/>
        </w:numPr>
        <w:jc w:val="both"/>
      </w:pPr>
      <w:r>
        <w:rPr>
          <w:rFonts w:eastAsia="Times New Roman" w:cs="Times New Roman"/>
          <w:color w:val="091C34" w:themeColor="accent1" w:themeShade="80"/>
          <w:lang w:val="en-GB" w:eastAsia="en-GB"/>
        </w:rPr>
        <w:t>To download the Visual Studio Code editor, please go to the below link.</w:t>
      </w:r>
    </w:p>
    <w:p w14:paraId="4C17A8D5" w14:textId="77777777" w:rsidR="00940B0C" w:rsidRDefault="000040FE" w:rsidP="00940B0C">
      <w:pPr>
        <w:pStyle w:val="ListParagraph"/>
        <w:ind w:left="1069"/>
        <w:jc w:val="both"/>
      </w:pPr>
      <w:hyperlink r:id="rId30" w:history="1">
        <w:r w:rsidR="00940B0C">
          <w:rPr>
            <w:rStyle w:val="Hyperlink"/>
            <w:rFonts w:ascii="Arial" w:hAnsi="Arial" w:cs="Arial"/>
            <w:color w:val="039BE5"/>
            <w:sz w:val="27"/>
            <w:szCs w:val="27"/>
          </w:rPr>
          <w:t>https://code.visualstudio.com/</w:t>
        </w:r>
      </w:hyperlink>
    </w:p>
    <w:p w14:paraId="42B4D7A2" w14:textId="14AD4557" w:rsidR="00940B0C" w:rsidRDefault="00940B0C" w:rsidP="00940B0C">
      <w:pPr>
        <w:pStyle w:val="ListParagraph"/>
        <w:ind w:left="1069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noProof/>
          <w:lang w:val="en-IN" w:eastAsia="en-IN"/>
        </w:rPr>
        <w:drawing>
          <wp:inline distT="0" distB="0" distL="0" distR="0" wp14:anchorId="632B411F" wp14:editId="101870D5">
            <wp:extent cx="5061585" cy="2378710"/>
            <wp:effectExtent l="0" t="0" r="5715" b="254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8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13D0A" w14:textId="77777777" w:rsidR="00940B0C" w:rsidRDefault="00940B0C" w:rsidP="00940B0C">
      <w:pPr>
        <w:pStyle w:val="ListParagraph"/>
        <w:ind w:left="1069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</w:p>
    <w:p w14:paraId="464F84A5" w14:textId="77777777" w:rsidR="00940B0C" w:rsidRDefault="00940B0C" w:rsidP="00940B0C">
      <w:pPr>
        <w:pStyle w:val="ListParagraph"/>
        <w:numPr>
          <w:ilvl w:val="0"/>
          <w:numId w:val="16"/>
        </w:numPr>
        <w:jc w:val="both"/>
        <w:rPr>
          <w:sz w:val="22"/>
          <w:szCs w:val="22"/>
          <w:lang w:val="en-IN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>Click the download button to download the Visual Studio Code Editor.</w:t>
      </w:r>
    </w:p>
    <w:p w14:paraId="73A089E0" w14:textId="77777777" w:rsidR="00940B0C" w:rsidRDefault="00940B0C" w:rsidP="00940B0C">
      <w:pPr>
        <w:pStyle w:val="ListParagraph"/>
        <w:numPr>
          <w:ilvl w:val="0"/>
          <w:numId w:val="16"/>
        </w:numPr>
        <w:jc w:val="both"/>
      </w:pPr>
      <w:r>
        <w:rPr>
          <w:rFonts w:eastAsia="Times New Roman" w:cs="Times New Roman"/>
          <w:color w:val="091C34" w:themeColor="accent1" w:themeShade="80"/>
          <w:lang w:val="en-GB" w:eastAsia="en-GB"/>
        </w:rPr>
        <w:lastRenderedPageBreak/>
        <w:t xml:space="preserve">It is the .exe file. </w:t>
      </w:r>
      <w:proofErr w:type="gramStart"/>
      <w:r>
        <w:rPr>
          <w:rFonts w:eastAsia="Times New Roman" w:cs="Times New Roman"/>
          <w:color w:val="091C34" w:themeColor="accent1" w:themeShade="80"/>
          <w:lang w:val="en-GB" w:eastAsia="en-GB"/>
        </w:rPr>
        <w:t>So</w:t>
      </w:r>
      <w:proofErr w:type="gramEnd"/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 The installation is as usual windows standard installation. Click next-next.</w:t>
      </w:r>
    </w:p>
    <w:p w14:paraId="70D651B4" w14:textId="6CAD6894" w:rsidR="00940B0C" w:rsidRDefault="00940B0C" w:rsidP="00940B0C">
      <w:pPr>
        <w:pStyle w:val="ListParagraph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noProof/>
          <w:lang w:val="en-IN" w:eastAsia="en-IN"/>
        </w:rPr>
        <w:drawing>
          <wp:inline distT="0" distB="0" distL="0" distR="0" wp14:anchorId="0D6E3667" wp14:editId="33FF8566">
            <wp:extent cx="4713605" cy="286321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60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965FE" w14:textId="77777777" w:rsidR="00940B0C" w:rsidRDefault="00940B0C" w:rsidP="00940B0C">
      <w:pPr>
        <w:pStyle w:val="ListParagraph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</w:p>
    <w:p w14:paraId="289AA800" w14:textId="6435DCBA" w:rsidR="00940B0C" w:rsidRDefault="00940B0C" w:rsidP="00940B0C">
      <w:pPr>
        <w:pStyle w:val="ListParagraph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noProof/>
          <w:lang w:val="en-IN" w:eastAsia="en-IN"/>
        </w:rPr>
        <w:drawing>
          <wp:inline distT="0" distB="0" distL="0" distR="0" wp14:anchorId="5829D5B9" wp14:editId="56D5D414">
            <wp:extent cx="4735195" cy="2759710"/>
            <wp:effectExtent l="0" t="0" r="8255" b="254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9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BE2F6" w14:textId="257C631D" w:rsidR="00940B0C" w:rsidRDefault="00940B0C" w:rsidP="00940B0C">
      <w:pPr>
        <w:pStyle w:val="ListParagraph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7F8FEE9" wp14:editId="39E51C53">
            <wp:extent cx="4702810" cy="354901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EE4D6" w14:textId="59050C80" w:rsidR="00940B0C" w:rsidRDefault="00940B0C" w:rsidP="00940B0C">
      <w:pPr>
        <w:pStyle w:val="ListParagraph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noProof/>
          <w:lang w:val="en-IN" w:eastAsia="en-IN"/>
        </w:rPr>
        <w:drawing>
          <wp:inline distT="0" distB="0" distL="0" distR="0" wp14:anchorId="06580F48" wp14:editId="122CBAC0">
            <wp:extent cx="4702810" cy="360299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DCE0B" w14:textId="77777777" w:rsidR="00940B0C" w:rsidRDefault="00940B0C" w:rsidP="00940B0C">
      <w:pPr>
        <w:pStyle w:val="ListParagraph"/>
        <w:numPr>
          <w:ilvl w:val="0"/>
          <w:numId w:val="16"/>
        </w:numPr>
        <w:jc w:val="both"/>
        <w:rPr>
          <w:sz w:val="22"/>
          <w:szCs w:val="22"/>
          <w:lang w:val="en-IN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>Once the installation is done, click the </w:t>
      </w:r>
      <w:r>
        <w:rPr>
          <w:b/>
          <w:bCs/>
        </w:rPr>
        <w:t>Launch</w:t>
      </w:r>
      <w:r>
        <w:t> option to open the </w:t>
      </w:r>
      <w:r>
        <w:rPr>
          <w:b/>
          <w:bCs/>
        </w:rPr>
        <w:t>Visual Studio Code editor</w:t>
      </w:r>
    </w:p>
    <w:p w14:paraId="19264FD8" w14:textId="3226C954" w:rsidR="00940B0C" w:rsidRDefault="00940B0C" w:rsidP="00940B0C">
      <w:pPr>
        <w:pStyle w:val="ListParagraph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B4F0070" wp14:editId="5D481A53">
            <wp:extent cx="4697095" cy="2139315"/>
            <wp:effectExtent l="0" t="0" r="825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9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1CEC2" w14:textId="77777777" w:rsidR="00940B0C" w:rsidRDefault="00940B0C" w:rsidP="00940B0C">
      <w:pPr>
        <w:pStyle w:val="ListParagraph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</w:p>
    <w:p w14:paraId="24F5D8A5" w14:textId="77777777" w:rsidR="00940B0C" w:rsidRPr="00062ADE" w:rsidRDefault="00940B0C" w:rsidP="00940B0C">
      <w:pPr>
        <w:pStyle w:val="Heading1"/>
        <w:numPr>
          <w:ilvl w:val="0"/>
          <w:numId w:val="13"/>
        </w:numPr>
        <w:spacing w:line="256" w:lineRule="auto"/>
        <w:rPr>
          <w:rFonts w:asciiTheme="minorHAnsi" w:hAnsiTheme="minorHAnsi" w:cs="Aharoni"/>
          <w:b w:val="0"/>
          <w:bCs/>
          <w:color w:val="C16407"/>
          <w:sz w:val="40"/>
          <w:szCs w:val="40"/>
        </w:rPr>
      </w:pPr>
      <w:bookmarkStart w:id="12" w:name="_Toc57038487"/>
      <w:r w:rsidRPr="00062ADE">
        <w:rPr>
          <w:rFonts w:asciiTheme="minorHAnsi" w:hAnsiTheme="minorHAnsi" w:cs="Aharoni"/>
          <w:b w:val="0"/>
          <w:bCs/>
          <w:color w:val="C16407"/>
          <w:sz w:val="40"/>
          <w:szCs w:val="40"/>
        </w:rPr>
        <w:t xml:space="preserve">Prepare the Code available in Gut </w:t>
      </w:r>
      <w:proofErr w:type="gramStart"/>
      <w:r w:rsidRPr="00062ADE">
        <w:rPr>
          <w:rFonts w:asciiTheme="minorHAnsi" w:hAnsiTheme="minorHAnsi" w:cs="Aharoni"/>
          <w:b w:val="0"/>
          <w:bCs/>
          <w:color w:val="C16407"/>
          <w:sz w:val="40"/>
          <w:szCs w:val="40"/>
        </w:rPr>
        <w:t>Hub</w:t>
      </w:r>
      <w:bookmarkEnd w:id="12"/>
      <w:proofErr w:type="gramEnd"/>
    </w:p>
    <w:p w14:paraId="068508A3" w14:textId="77777777" w:rsidR="00940B0C" w:rsidRDefault="00940B0C" w:rsidP="00940B0C">
      <w:pPr>
        <w:pStyle w:val="ListParagraph"/>
        <w:numPr>
          <w:ilvl w:val="0"/>
          <w:numId w:val="17"/>
        </w:numPr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Click Create New Repository in git </w:t>
      </w:r>
      <w:proofErr w:type="gramStart"/>
      <w:r>
        <w:rPr>
          <w:rFonts w:eastAsia="Times New Roman" w:cs="Times New Roman"/>
          <w:color w:val="091C34" w:themeColor="accent1" w:themeShade="80"/>
          <w:lang w:val="en-GB" w:eastAsia="en-GB"/>
        </w:rPr>
        <w:t>hub</w:t>
      </w:r>
      <w:proofErr w:type="gramEnd"/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  </w:t>
      </w:r>
    </w:p>
    <w:p w14:paraId="38A90EC3" w14:textId="77777777" w:rsidR="00940B0C" w:rsidRDefault="00940B0C" w:rsidP="00940B0C">
      <w:pPr>
        <w:rPr>
          <w:sz w:val="22"/>
          <w:szCs w:val="22"/>
        </w:rPr>
      </w:pPr>
    </w:p>
    <w:p w14:paraId="48A8157F" w14:textId="2B2F73B0" w:rsidR="00940B0C" w:rsidRDefault="00940B0C" w:rsidP="00940B0C">
      <w:r>
        <w:rPr>
          <w:noProof/>
          <w:lang w:val="en-IN" w:eastAsia="en-IN"/>
        </w:rPr>
        <w:drawing>
          <wp:inline distT="0" distB="0" distL="0" distR="0" wp14:anchorId="20D0CD3D" wp14:editId="47CD547F">
            <wp:extent cx="5725795" cy="1284605"/>
            <wp:effectExtent l="0" t="0" r="825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D8DFD" w14:textId="77777777" w:rsidR="00940B0C" w:rsidRDefault="00940B0C" w:rsidP="00940B0C">
      <w:pPr>
        <w:pStyle w:val="ListParagraph"/>
        <w:numPr>
          <w:ilvl w:val="0"/>
          <w:numId w:val="17"/>
        </w:numPr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Type </w:t>
      </w:r>
      <w:proofErr w:type="gramStart"/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name  </w:t>
      </w:r>
      <w:proofErr w:type="spellStart"/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>MusicApp</w:t>
      </w:r>
      <w:proofErr w:type="spellEnd"/>
      <w:proofErr w:type="gramEnd"/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 xml:space="preserve"> </w:t>
      </w: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, set the scope </w:t>
      </w:r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>public</w:t>
      </w: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 but </w:t>
      </w:r>
      <w:r>
        <w:rPr>
          <w:rFonts w:eastAsia="Times New Roman" w:cs="Times New Roman"/>
          <w:color w:val="009095" w:themeColor="accent2" w:themeShade="BF"/>
          <w:lang w:val="en-GB" w:eastAsia="en-GB"/>
        </w:rPr>
        <w:t xml:space="preserve">do not initialize the repo </w:t>
      </w: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and click Create </w:t>
      </w:r>
    </w:p>
    <w:p w14:paraId="014D0F7C" w14:textId="2F1E0A67" w:rsidR="00940B0C" w:rsidRDefault="00940B0C" w:rsidP="00940B0C">
      <w:pPr>
        <w:ind w:firstLine="360"/>
        <w:rPr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 wp14:anchorId="055E5D14" wp14:editId="4C49325D">
            <wp:extent cx="5448300" cy="323278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7C32B" w14:textId="77777777" w:rsidR="00940B0C" w:rsidRDefault="00940B0C" w:rsidP="00940B0C"/>
    <w:p w14:paraId="35E7082A" w14:textId="77777777" w:rsidR="00940B0C" w:rsidRDefault="00940B0C" w:rsidP="00940B0C">
      <w:pPr>
        <w:pStyle w:val="ListParagraph"/>
        <w:numPr>
          <w:ilvl w:val="0"/>
          <w:numId w:val="17"/>
        </w:numPr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You get the screen similar to </w:t>
      </w:r>
      <w:proofErr w:type="gramStart"/>
      <w:r>
        <w:rPr>
          <w:rFonts w:eastAsia="Times New Roman" w:cs="Times New Roman"/>
          <w:color w:val="091C34" w:themeColor="accent1" w:themeShade="80"/>
          <w:lang w:val="en-GB" w:eastAsia="en-GB"/>
        </w:rPr>
        <w:t>this ,</w:t>
      </w:r>
      <w:proofErr w:type="gramEnd"/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 keep note of the command </w:t>
      </w:r>
    </w:p>
    <w:p w14:paraId="7B30F36D" w14:textId="235D0544" w:rsidR="00940B0C" w:rsidRDefault="00940B0C" w:rsidP="00940B0C">
      <w:pPr>
        <w:rPr>
          <w:sz w:val="22"/>
          <w:szCs w:val="2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025796C" wp14:editId="3A066BA9">
            <wp:extent cx="5725795" cy="2465705"/>
            <wp:effectExtent l="0" t="0" r="825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79815" w14:textId="77777777" w:rsidR="00940B0C" w:rsidRDefault="00940B0C" w:rsidP="00940B0C"/>
    <w:p w14:paraId="78921E4A" w14:textId="77777777" w:rsidR="00940B0C" w:rsidRDefault="00940B0C" w:rsidP="00940B0C">
      <w:pPr>
        <w:pStyle w:val="ListParagraph"/>
        <w:numPr>
          <w:ilvl w:val="0"/>
          <w:numId w:val="17"/>
        </w:numPr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Now open the command </w:t>
      </w:r>
      <w:proofErr w:type="gramStart"/>
      <w:r>
        <w:rPr>
          <w:rFonts w:eastAsia="Times New Roman" w:cs="Times New Roman"/>
          <w:color w:val="091C34" w:themeColor="accent1" w:themeShade="80"/>
          <w:lang w:val="en-GB" w:eastAsia="en-GB"/>
        </w:rPr>
        <w:t>prompt ,</w:t>
      </w:r>
      <w:proofErr w:type="gramEnd"/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 create new directory </w:t>
      </w:r>
      <w:proofErr w:type="spellStart"/>
      <w:r>
        <w:rPr>
          <w:rFonts w:eastAsia="Times New Roman" w:cs="Times New Roman"/>
          <w:b/>
          <w:bCs/>
          <w:color w:val="091C34" w:themeColor="accent1" w:themeShade="80"/>
          <w:lang w:val="en-GB" w:eastAsia="en-GB"/>
        </w:rPr>
        <w:t>Gitdemo</w:t>
      </w:r>
      <w:proofErr w:type="spellEnd"/>
      <w:r>
        <w:rPr>
          <w:rFonts w:eastAsia="Times New Roman" w:cs="Times New Roman"/>
          <w:b/>
          <w:bCs/>
          <w:color w:val="091C34" w:themeColor="accent1" w:themeShade="80"/>
          <w:lang w:val="en-GB" w:eastAsia="en-GB"/>
        </w:rPr>
        <w:t xml:space="preserve"> </w:t>
      </w:r>
      <w:r>
        <w:rPr>
          <w:rFonts w:eastAsia="Times New Roman" w:cs="Times New Roman"/>
          <w:color w:val="091C34" w:themeColor="accent1" w:themeShade="80"/>
          <w:lang w:val="en-GB" w:eastAsia="en-GB"/>
        </w:rPr>
        <w:t>and clone the Code from Repo</w:t>
      </w:r>
    </w:p>
    <w:p w14:paraId="18A0F3B9" w14:textId="77777777" w:rsidR="00940B0C" w:rsidRDefault="00940B0C" w:rsidP="00940B0C">
      <w:pPr>
        <w:rPr>
          <w:sz w:val="22"/>
          <w:szCs w:val="22"/>
        </w:rPr>
      </w:pPr>
    </w:p>
    <w:p w14:paraId="71B2B6FA" w14:textId="77777777" w:rsidR="00940B0C" w:rsidRDefault="00940B0C" w:rsidP="00940B0C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md </w:t>
      </w:r>
      <w:proofErr w:type="spellStart"/>
      <w:r>
        <w:rPr>
          <w:b/>
          <w:bCs/>
          <w:color w:val="FF0000"/>
          <w:sz w:val="32"/>
          <w:szCs w:val="32"/>
        </w:rPr>
        <w:t>gitdemo</w:t>
      </w:r>
      <w:proofErr w:type="spellEnd"/>
    </w:p>
    <w:p w14:paraId="70228C8E" w14:textId="77777777" w:rsidR="00940B0C" w:rsidRDefault="00940B0C" w:rsidP="00940B0C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Cd </w:t>
      </w:r>
      <w:proofErr w:type="spellStart"/>
      <w:r>
        <w:rPr>
          <w:b/>
          <w:bCs/>
          <w:color w:val="FF0000"/>
          <w:sz w:val="32"/>
          <w:szCs w:val="32"/>
        </w:rPr>
        <w:t>gitdemo</w:t>
      </w:r>
      <w:proofErr w:type="spellEnd"/>
    </w:p>
    <w:p w14:paraId="7877079D" w14:textId="58B5CE7E" w:rsidR="00940B0C" w:rsidRDefault="00940B0C" w:rsidP="00940B0C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Git clone </w:t>
      </w:r>
      <w:r w:rsidR="00D535AF" w:rsidRPr="00D535AF">
        <w:rPr>
          <w:b/>
          <w:bCs/>
          <w:color w:val="FF0000"/>
          <w:sz w:val="32"/>
          <w:szCs w:val="32"/>
        </w:rPr>
        <w:t>https://github.com/MajeedAhZ/musician-app.git</w:t>
      </w:r>
    </w:p>
    <w:p w14:paraId="096BFEC3" w14:textId="6E2808BD" w:rsidR="00940B0C" w:rsidRDefault="00940B0C" w:rsidP="00940B0C">
      <w:pPr>
        <w:rPr>
          <w:b/>
          <w:bCs/>
          <w:color w:val="FF0000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08AFDDB5" wp14:editId="64F38AFD">
            <wp:extent cx="5736590" cy="293941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92189" w14:textId="77777777" w:rsidR="00940B0C" w:rsidRDefault="00940B0C" w:rsidP="00940B0C">
      <w:pPr>
        <w:rPr>
          <w:b/>
          <w:bCs/>
          <w:color w:val="FF0000"/>
          <w:sz w:val="32"/>
          <w:szCs w:val="32"/>
        </w:rPr>
      </w:pPr>
    </w:p>
    <w:p w14:paraId="52283C11" w14:textId="77777777" w:rsidR="00940B0C" w:rsidRDefault="00940B0C" w:rsidP="00940B0C">
      <w:pPr>
        <w:pStyle w:val="ListParagraph"/>
        <w:numPr>
          <w:ilvl w:val="0"/>
          <w:numId w:val="17"/>
        </w:numPr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Create Another Directory </w:t>
      </w:r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>Music App</w:t>
      </w:r>
    </w:p>
    <w:p w14:paraId="6C9533F6" w14:textId="5AB62D8E" w:rsidR="00940B0C" w:rsidRDefault="00940B0C" w:rsidP="00940B0C">
      <w:pPr>
        <w:ind w:firstLine="720"/>
        <w:rPr>
          <w:b/>
          <w:bCs/>
          <w:color w:val="FF0000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5DD92871" wp14:editId="08951794">
            <wp:extent cx="4898390" cy="527685"/>
            <wp:effectExtent l="0" t="0" r="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9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751C3" w14:textId="77777777" w:rsidR="00940B0C" w:rsidRDefault="00940B0C" w:rsidP="00940B0C">
      <w:pPr>
        <w:pStyle w:val="ListParagraph"/>
        <w:numPr>
          <w:ilvl w:val="0"/>
          <w:numId w:val="17"/>
        </w:numPr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Now switch to desktop go to </w:t>
      </w:r>
      <w:proofErr w:type="gramStart"/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>C:\gitdemo</w:t>
      </w:r>
      <w:proofErr w:type="gramEnd"/>
    </w:p>
    <w:p w14:paraId="5508872C" w14:textId="2C0EBD50" w:rsidR="00940B0C" w:rsidRDefault="00940B0C" w:rsidP="00940B0C">
      <w:pPr>
        <w:ind w:firstLine="720"/>
        <w:rPr>
          <w:b/>
          <w:bCs/>
          <w:color w:val="FF0000"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EF16006" wp14:editId="0EFD7218">
            <wp:extent cx="3864610" cy="189420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67AF3" w14:textId="77777777" w:rsidR="00940B0C" w:rsidRDefault="00940B0C" w:rsidP="00940B0C">
      <w:pPr>
        <w:pStyle w:val="ListParagraph"/>
        <w:numPr>
          <w:ilvl w:val="0"/>
          <w:numId w:val="17"/>
        </w:numPr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rFonts w:eastAsia="Times New Roman" w:cs="Times New Roman"/>
          <w:b/>
          <w:bCs/>
          <w:color w:val="091C34" w:themeColor="accent1" w:themeShade="80"/>
          <w:lang w:val="en-GB" w:eastAsia="en-GB"/>
        </w:rPr>
        <w:t>Copy</w:t>
      </w: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 everything from </w:t>
      </w:r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>Musician-</w:t>
      </w:r>
      <w:proofErr w:type="gramStart"/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>app</w:t>
      </w:r>
      <w:proofErr w:type="gramEnd"/>
    </w:p>
    <w:p w14:paraId="1C179F8F" w14:textId="2D4C3A8B" w:rsidR="00940B0C" w:rsidRDefault="00940B0C" w:rsidP="00940B0C">
      <w:pPr>
        <w:ind w:firstLine="720"/>
        <w:rPr>
          <w:b/>
          <w:bCs/>
          <w:color w:val="FF0000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3CFDB260" wp14:editId="3E4D0F2E">
            <wp:extent cx="5105400" cy="187261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0FE46" w14:textId="77777777" w:rsidR="00940B0C" w:rsidRDefault="00940B0C" w:rsidP="00940B0C">
      <w:pPr>
        <w:pStyle w:val="ListParagraph"/>
        <w:numPr>
          <w:ilvl w:val="0"/>
          <w:numId w:val="17"/>
        </w:numPr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rFonts w:eastAsia="Times New Roman" w:cs="Times New Roman"/>
          <w:b/>
          <w:bCs/>
          <w:color w:val="091C34" w:themeColor="accent1" w:themeShade="80"/>
          <w:lang w:val="en-GB" w:eastAsia="en-GB"/>
        </w:rPr>
        <w:t>Paste</w:t>
      </w: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 it to</w:t>
      </w:r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>MusicApp</w:t>
      </w:r>
      <w:proofErr w:type="spellEnd"/>
      <w:r>
        <w:rPr>
          <w:rFonts w:eastAsia="Times New Roman" w:cs="Times New Roman"/>
          <w:color w:val="009095" w:themeColor="accent2" w:themeShade="BF"/>
          <w:lang w:val="en-GB" w:eastAsia="en-GB"/>
        </w:rPr>
        <w:t xml:space="preserve"> </w:t>
      </w: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and make sure </w:t>
      </w:r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 xml:space="preserve">to </w:t>
      </w:r>
      <w:proofErr w:type="gramStart"/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>delete</w:t>
      </w:r>
      <w:r>
        <w:rPr>
          <w:rFonts w:eastAsia="Times New Roman" w:cs="Times New Roman"/>
          <w:color w:val="009095" w:themeColor="accent2" w:themeShade="BF"/>
          <w:lang w:val="en-GB" w:eastAsia="en-GB"/>
        </w:rPr>
        <w:t xml:space="preserve"> </w:t>
      </w:r>
      <w:r>
        <w:rPr>
          <w:rFonts w:eastAsia="Times New Roman" w:cs="Times New Roman"/>
          <w:b/>
          <w:bCs/>
          <w:color w:val="091C34" w:themeColor="accent1" w:themeShade="80"/>
          <w:lang w:val="en-GB" w:eastAsia="en-GB"/>
        </w:rPr>
        <w:t>.git</w:t>
      </w:r>
      <w:proofErr w:type="gramEnd"/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 folder </w:t>
      </w:r>
    </w:p>
    <w:p w14:paraId="2B37AEA7" w14:textId="1A0E3918" w:rsidR="00940B0C" w:rsidRDefault="00940B0C" w:rsidP="00940B0C">
      <w:pPr>
        <w:ind w:firstLine="720"/>
        <w:rPr>
          <w:b/>
          <w:bCs/>
          <w:color w:val="FF0000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6BB0F1CD" wp14:editId="3991664C">
            <wp:extent cx="4887595" cy="2400300"/>
            <wp:effectExtent l="0" t="0" r="825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9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413BD" w14:textId="77777777" w:rsidR="00940B0C" w:rsidRDefault="00940B0C" w:rsidP="00940B0C">
      <w:pPr>
        <w:pStyle w:val="ListParagraph"/>
        <w:numPr>
          <w:ilvl w:val="0"/>
          <w:numId w:val="17"/>
        </w:numPr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Now </w:t>
      </w:r>
      <w:r>
        <w:rPr>
          <w:rFonts w:eastAsia="Times New Roman" w:cs="Times New Roman"/>
          <w:b/>
          <w:bCs/>
          <w:color w:val="091C34" w:themeColor="accent1" w:themeShade="80"/>
          <w:lang w:val="en-GB" w:eastAsia="en-GB"/>
        </w:rPr>
        <w:t>initialize</w:t>
      </w: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 the </w:t>
      </w:r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>git</w:t>
      </w: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 Repository</w:t>
      </w:r>
    </w:p>
    <w:p w14:paraId="72E5EFAE" w14:textId="77777777" w:rsidR="00940B0C" w:rsidRDefault="00940B0C" w:rsidP="00940B0C">
      <w:pPr>
        <w:ind w:firstLine="720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git </w:t>
      </w:r>
      <w:proofErr w:type="spellStart"/>
      <w:r>
        <w:rPr>
          <w:b/>
          <w:bCs/>
          <w:color w:val="FF0000"/>
          <w:sz w:val="32"/>
          <w:szCs w:val="32"/>
        </w:rPr>
        <w:t>init</w:t>
      </w:r>
      <w:proofErr w:type="spellEnd"/>
    </w:p>
    <w:p w14:paraId="7A28E4FD" w14:textId="1EF94801" w:rsidR="00940B0C" w:rsidRDefault="00940B0C" w:rsidP="00940B0C">
      <w:pPr>
        <w:ind w:firstLine="720"/>
        <w:rPr>
          <w:b/>
          <w:bCs/>
          <w:color w:val="FF0000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7E393902" wp14:editId="1DBE0CAF">
            <wp:extent cx="5165090" cy="544195"/>
            <wp:effectExtent l="0" t="0" r="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90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5A4A4" w14:textId="77777777" w:rsidR="00940B0C" w:rsidRDefault="00940B0C" w:rsidP="00940B0C">
      <w:pPr>
        <w:pStyle w:val="ListParagraph"/>
        <w:numPr>
          <w:ilvl w:val="0"/>
          <w:numId w:val="17"/>
        </w:numPr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>Type</w:t>
      </w:r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 xml:space="preserve"> </w:t>
      </w:r>
      <w:proofErr w:type="gramStart"/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>git</w:t>
      </w:r>
      <w:proofErr w:type="gramEnd"/>
      <w:r>
        <w:rPr>
          <w:rFonts w:eastAsia="Times New Roman" w:cs="Times New Roman"/>
          <w:color w:val="009095" w:themeColor="accent2" w:themeShade="BF"/>
          <w:lang w:val="en-GB" w:eastAsia="en-GB"/>
        </w:rPr>
        <w:t xml:space="preserve"> </w:t>
      </w: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add to add all the existing files and folder </w:t>
      </w:r>
    </w:p>
    <w:p w14:paraId="3DE9DC41" w14:textId="77777777" w:rsidR="00940B0C" w:rsidRDefault="00940B0C" w:rsidP="00940B0C">
      <w:pPr>
        <w:ind w:firstLine="720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git </w:t>
      </w:r>
      <w:proofErr w:type="gramStart"/>
      <w:r>
        <w:rPr>
          <w:b/>
          <w:bCs/>
          <w:color w:val="FF0000"/>
          <w:sz w:val="32"/>
          <w:szCs w:val="32"/>
        </w:rPr>
        <w:t>add</w:t>
      </w:r>
      <w:proofErr w:type="gramEnd"/>
    </w:p>
    <w:p w14:paraId="4FB377B0" w14:textId="44C02536" w:rsidR="00940B0C" w:rsidRDefault="00940B0C" w:rsidP="00940B0C">
      <w:pPr>
        <w:ind w:firstLine="720"/>
        <w:rPr>
          <w:b/>
          <w:bCs/>
          <w:color w:val="FF0000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744D0586" wp14:editId="36465F3B">
            <wp:extent cx="5241290" cy="641985"/>
            <wp:effectExtent l="0" t="0" r="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37F1E" w14:textId="77777777" w:rsidR="00940B0C" w:rsidRDefault="00940B0C" w:rsidP="00940B0C">
      <w:pPr>
        <w:rPr>
          <w:b/>
          <w:bCs/>
          <w:color w:val="FF0000"/>
          <w:sz w:val="32"/>
          <w:szCs w:val="32"/>
        </w:rPr>
      </w:pPr>
    </w:p>
    <w:p w14:paraId="2830761F" w14:textId="77777777" w:rsidR="00940B0C" w:rsidRDefault="00940B0C" w:rsidP="00940B0C">
      <w:pPr>
        <w:pStyle w:val="ListParagraph"/>
        <w:numPr>
          <w:ilvl w:val="0"/>
          <w:numId w:val="17"/>
        </w:numPr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Type </w:t>
      </w:r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 xml:space="preserve">git </w:t>
      </w:r>
      <w:proofErr w:type="gramStart"/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>commit</w:t>
      </w:r>
      <w:r>
        <w:rPr>
          <w:rFonts w:eastAsia="Times New Roman" w:cs="Times New Roman"/>
          <w:color w:val="009095" w:themeColor="accent2" w:themeShade="BF"/>
          <w:lang w:val="en-GB" w:eastAsia="en-GB"/>
        </w:rPr>
        <w:t xml:space="preserve">  </w:t>
      </w:r>
      <w:r>
        <w:rPr>
          <w:rFonts w:eastAsia="Times New Roman" w:cs="Times New Roman"/>
          <w:color w:val="091C34" w:themeColor="accent1" w:themeShade="80"/>
          <w:lang w:val="en-GB" w:eastAsia="en-GB"/>
        </w:rPr>
        <w:t>to</w:t>
      </w:r>
      <w:proofErr w:type="gramEnd"/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 commit  the existing files and folder to git hub</w:t>
      </w:r>
    </w:p>
    <w:p w14:paraId="66303D08" w14:textId="77777777" w:rsidR="00940B0C" w:rsidRDefault="00940B0C" w:rsidP="00940B0C">
      <w:pPr>
        <w:ind w:firstLine="720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git commit -m "first commit"</w:t>
      </w:r>
    </w:p>
    <w:p w14:paraId="63A23777" w14:textId="3C20177E" w:rsidR="00940B0C" w:rsidRDefault="00940B0C" w:rsidP="00940B0C">
      <w:pPr>
        <w:ind w:firstLine="720"/>
        <w:rPr>
          <w:b/>
          <w:bCs/>
          <w:color w:val="FF0000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49D9D300" wp14:editId="0FBC0BDF">
            <wp:extent cx="4392295" cy="2917190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6CF15" w14:textId="77777777" w:rsidR="00940B0C" w:rsidRDefault="00940B0C" w:rsidP="00940B0C">
      <w:pPr>
        <w:pStyle w:val="ListParagraph"/>
        <w:numPr>
          <w:ilvl w:val="0"/>
          <w:numId w:val="17"/>
        </w:numPr>
        <w:jc w:val="both"/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Add the </w:t>
      </w:r>
      <w:proofErr w:type="spellStart"/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>Github</w:t>
      </w:r>
      <w:proofErr w:type="spellEnd"/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 xml:space="preserve"> Repo</w:t>
      </w:r>
    </w:p>
    <w:p w14:paraId="0EB34654" w14:textId="77777777" w:rsidR="00940B0C" w:rsidRDefault="00940B0C" w:rsidP="00940B0C">
      <w:pPr>
        <w:rPr>
          <w:rFonts w:ascii="Consolas" w:hAnsi="Consolas"/>
          <w:color w:val="24292E"/>
          <w:sz w:val="21"/>
          <w:szCs w:val="21"/>
          <w:lang w:val="en-IN"/>
        </w:rPr>
      </w:pPr>
      <w:r>
        <w:rPr>
          <w:b/>
          <w:bCs/>
          <w:color w:val="FF0000"/>
        </w:rPr>
        <w:t xml:space="preserve">git </w:t>
      </w:r>
      <w:proofErr w:type="gramStart"/>
      <w:r>
        <w:rPr>
          <w:b/>
          <w:bCs/>
          <w:color w:val="FF0000"/>
        </w:rPr>
        <w:t>remote</w:t>
      </w:r>
      <w:proofErr w:type="gramEnd"/>
      <w:r>
        <w:rPr>
          <w:b/>
          <w:bCs/>
          <w:color w:val="FF0000"/>
        </w:rPr>
        <w:t xml:space="preserve"> add origin https://github.com/bipeensinha/MusicApp.git</w:t>
      </w:r>
    </w:p>
    <w:p w14:paraId="0E9DB4FF" w14:textId="1C6B7CB9" w:rsidR="00940B0C" w:rsidRDefault="00940B0C" w:rsidP="00940B0C">
      <w:pPr>
        <w:ind w:firstLine="720"/>
        <w:rPr>
          <w:b/>
          <w:bCs/>
          <w:color w:val="FF0000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44808170" wp14:editId="24E265E3">
            <wp:extent cx="5475605" cy="36449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5621E" w14:textId="77777777" w:rsidR="00940B0C" w:rsidRDefault="00940B0C" w:rsidP="00940B0C">
      <w:pPr>
        <w:pStyle w:val="ListParagraph"/>
        <w:numPr>
          <w:ilvl w:val="0"/>
          <w:numId w:val="17"/>
        </w:numPr>
        <w:jc w:val="both"/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You Should Now see all the Code in git </w:t>
      </w:r>
      <w:proofErr w:type="gramStart"/>
      <w:r>
        <w:rPr>
          <w:rFonts w:eastAsia="Times New Roman" w:cs="Times New Roman"/>
          <w:color w:val="091C34" w:themeColor="accent1" w:themeShade="80"/>
          <w:lang w:val="en-GB" w:eastAsia="en-GB"/>
        </w:rPr>
        <w:t>Hub</w:t>
      </w:r>
      <w:proofErr w:type="gramEnd"/>
    </w:p>
    <w:p w14:paraId="4201FDAD" w14:textId="77777777" w:rsidR="00940B0C" w:rsidRDefault="00940B0C" w:rsidP="00940B0C">
      <w:pPr>
        <w:pStyle w:val="ListParagraph"/>
        <w:jc w:val="both"/>
        <w:rPr>
          <w:rFonts w:eastAsia="Times New Roman" w:cs="Times New Roman"/>
          <w:color w:val="091C34" w:themeColor="accent1" w:themeShade="80"/>
          <w:lang w:val="en-GB" w:eastAsia="en-GB"/>
        </w:rPr>
      </w:pPr>
    </w:p>
    <w:p w14:paraId="616DBB73" w14:textId="1678B7B3" w:rsidR="00940B0C" w:rsidRDefault="00940B0C" w:rsidP="00940B0C">
      <w:pPr>
        <w:ind w:firstLine="720"/>
        <w:rPr>
          <w:sz w:val="22"/>
          <w:szCs w:val="22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10F288BF" wp14:editId="55B83291">
            <wp:extent cx="5328285" cy="2231390"/>
            <wp:effectExtent l="0" t="0" r="571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D104E" w14:textId="77777777" w:rsidR="00940B0C" w:rsidRPr="00062ADE" w:rsidRDefault="00940B0C" w:rsidP="00940B0C">
      <w:pPr>
        <w:pStyle w:val="Heading1"/>
        <w:numPr>
          <w:ilvl w:val="0"/>
          <w:numId w:val="13"/>
        </w:numPr>
        <w:spacing w:line="256" w:lineRule="auto"/>
        <w:rPr>
          <w:rFonts w:asciiTheme="minorHAnsi" w:hAnsiTheme="minorHAnsi" w:cs="Aharoni"/>
          <w:b w:val="0"/>
          <w:bCs/>
          <w:color w:val="C16407"/>
          <w:sz w:val="40"/>
          <w:szCs w:val="40"/>
        </w:rPr>
      </w:pPr>
      <w:bookmarkStart w:id="13" w:name="_Toc57038488"/>
      <w:r w:rsidRPr="00062ADE">
        <w:rPr>
          <w:rFonts w:asciiTheme="minorHAnsi" w:hAnsiTheme="minorHAnsi" w:cs="Aharoni"/>
          <w:b w:val="0"/>
          <w:bCs/>
          <w:color w:val="C16407"/>
          <w:sz w:val="40"/>
          <w:szCs w:val="40"/>
        </w:rPr>
        <w:t>Configure Elastic Beanstalk Application</w:t>
      </w:r>
      <w:bookmarkEnd w:id="13"/>
    </w:p>
    <w:p w14:paraId="75275EE4" w14:textId="77777777" w:rsidR="00940B0C" w:rsidRDefault="00940B0C" w:rsidP="00940B0C">
      <w:pPr>
        <w:pStyle w:val="ListParagraph"/>
        <w:numPr>
          <w:ilvl w:val="0"/>
          <w:numId w:val="18"/>
        </w:numPr>
        <w:jc w:val="both"/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Go to Elastic Beanstalk in AWS and click Create </w:t>
      </w:r>
      <w:proofErr w:type="gramStart"/>
      <w:r>
        <w:rPr>
          <w:rFonts w:eastAsia="Times New Roman" w:cs="Times New Roman"/>
          <w:color w:val="091C34" w:themeColor="accent1" w:themeShade="80"/>
          <w:lang w:val="en-GB" w:eastAsia="en-GB"/>
        </w:rPr>
        <w:t>Application</w:t>
      </w:r>
      <w:proofErr w:type="gramEnd"/>
    </w:p>
    <w:p w14:paraId="027059E0" w14:textId="34017766" w:rsidR="00940B0C" w:rsidRDefault="00940B0C" w:rsidP="00940B0C">
      <w:pPr>
        <w:ind w:firstLine="720"/>
        <w:rPr>
          <w:sz w:val="22"/>
          <w:szCs w:val="22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374BFCF" wp14:editId="1F7A5AFE">
            <wp:extent cx="5306695" cy="1502410"/>
            <wp:effectExtent l="0" t="0" r="8255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4A265" w14:textId="77777777" w:rsidR="00940B0C" w:rsidRDefault="00940B0C" w:rsidP="00940B0C">
      <w:pPr>
        <w:pStyle w:val="ListParagraph"/>
        <w:numPr>
          <w:ilvl w:val="0"/>
          <w:numId w:val="18"/>
        </w:numPr>
        <w:jc w:val="both"/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Type the app </w:t>
      </w:r>
      <w:r>
        <w:rPr>
          <w:rFonts w:eastAsia="Times New Roman" w:cs="Times New Roman"/>
          <w:b/>
          <w:bCs/>
          <w:color w:val="091C34" w:themeColor="accent1" w:themeShade="80"/>
          <w:lang w:val="en-GB" w:eastAsia="en-GB"/>
        </w:rPr>
        <w:t>name</w:t>
      </w: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 as </w:t>
      </w:r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>Music</w:t>
      </w: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 and in </w:t>
      </w:r>
      <w:r>
        <w:rPr>
          <w:rFonts w:eastAsia="Times New Roman" w:cs="Times New Roman"/>
          <w:b/>
          <w:bCs/>
          <w:color w:val="091C34" w:themeColor="accent1" w:themeShade="80"/>
          <w:lang w:val="en-GB" w:eastAsia="en-GB"/>
        </w:rPr>
        <w:t xml:space="preserve">Platform </w:t>
      </w: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select </w:t>
      </w:r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>Node.js</w:t>
      </w:r>
      <w:r>
        <w:rPr>
          <w:rFonts w:eastAsia="Times New Roman" w:cs="Times New Roman"/>
          <w:color w:val="009095" w:themeColor="accent2" w:themeShade="BF"/>
          <w:lang w:val="en-GB" w:eastAsia="en-GB"/>
        </w:rPr>
        <w:t xml:space="preserve"> </w:t>
      </w: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and version </w:t>
      </w:r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>10.14.1</w:t>
      </w:r>
    </w:p>
    <w:p w14:paraId="1D46C321" w14:textId="7B4828E5" w:rsidR="00940B0C" w:rsidRDefault="00940B0C" w:rsidP="00940B0C">
      <w:pPr>
        <w:ind w:firstLine="360"/>
        <w:rPr>
          <w:sz w:val="22"/>
          <w:szCs w:val="22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70EF396B" wp14:editId="76E99D65">
            <wp:extent cx="5731510" cy="179070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8994" w14:textId="0B5C2071" w:rsidR="00940B0C" w:rsidRDefault="00940B0C" w:rsidP="00940B0C">
      <w:pPr>
        <w:ind w:firstLine="360"/>
      </w:pPr>
      <w:r>
        <w:rPr>
          <w:noProof/>
          <w:lang w:val="en-IN" w:eastAsia="en-IN"/>
        </w:rPr>
        <w:drawing>
          <wp:inline distT="0" distB="0" distL="0" distR="0" wp14:anchorId="247ABA2E" wp14:editId="7CB01D2C">
            <wp:extent cx="5736590" cy="23622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2BC45" w14:textId="77777777" w:rsidR="00940B0C" w:rsidRDefault="00940B0C" w:rsidP="00940B0C">
      <w:pPr>
        <w:pStyle w:val="ListParagraph"/>
        <w:numPr>
          <w:ilvl w:val="0"/>
          <w:numId w:val="18"/>
        </w:numPr>
        <w:jc w:val="both"/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Click </w:t>
      </w:r>
      <w:r>
        <w:rPr>
          <w:rFonts w:eastAsia="Times New Roman" w:cs="Times New Roman"/>
          <w:b/>
          <w:bCs/>
          <w:color w:val="091C34" w:themeColor="accent1" w:themeShade="80"/>
          <w:lang w:val="en-GB" w:eastAsia="en-GB"/>
        </w:rPr>
        <w:t>Create Application</w:t>
      </w: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 button </w:t>
      </w:r>
    </w:p>
    <w:p w14:paraId="5A7D842C" w14:textId="1A66A6AE" w:rsidR="00940B0C" w:rsidRDefault="00940B0C" w:rsidP="00940B0C">
      <w:pPr>
        <w:ind w:firstLine="360"/>
        <w:rPr>
          <w:sz w:val="22"/>
          <w:szCs w:val="22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13453761" wp14:editId="58E66968">
            <wp:extent cx="5736590" cy="1540510"/>
            <wp:effectExtent l="0" t="0" r="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47569" w14:textId="77777777" w:rsidR="00940B0C" w:rsidRDefault="00940B0C" w:rsidP="00940B0C">
      <w:pPr>
        <w:pStyle w:val="ListParagraph"/>
        <w:numPr>
          <w:ilvl w:val="0"/>
          <w:numId w:val="18"/>
        </w:numPr>
        <w:jc w:val="both"/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You can now see the Application get </w:t>
      </w:r>
      <w:proofErr w:type="gramStart"/>
      <w:r>
        <w:rPr>
          <w:rFonts w:eastAsia="Times New Roman" w:cs="Times New Roman"/>
          <w:color w:val="091C34" w:themeColor="accent1" w:themeShade="80"/>
          <w:lang w:val="en-GB" w:eastAsia="en-GB"/>
        </w:rPr>
        <w:t>initialized</w:t>
      </w:r>
      <w:proofErr w:type="gramEnd"/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 </w:t>
      </w:r>
    </w:p>
    <w:p w14:paraId="0959066E" w14:textId="7E373343" w:rsidR="00940B0C" w:rsidRDefault="00940B0C" w:rsidP="00940B0C">
      <w:pPr>
        <w:rPr>
          <w:sz w:val="22"/>
          <w:szCs w:val="22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16A2E59" wp14:editId="33FFFA6F">
            <wp:extent cx="5742305" cy="173101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84FCD" w14:textId="77777777" w:rsidR="00940B0C" w:rsidRDefault="00940B0C" w:rsidP="00940B0C">
      <w:pPr>
        <w:pStyle w:val="ListParagraph"/>
        <w:numPr>
          <w:ilvl w:val="0"/>
          <w:numId w:val="18"/>
        </w:numPr>
        <w:spacing w:after="160" w:line="256" w:lineRule="auto"/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After 15 Min </w:t>
      </w:r>
      <w:proofErr w:type="gramStart"/>
      <w:r>
        <w:rPr>
          <w:rFonts w:eastAsia="Times New Roman" w:cs="Times New Roman"/>
          <w:color w:val="091C34" w:themeColor="accent1" w:themeShade="80"/>
          <w:lang w:val="en-GB" w:eastAsia="en-GB"/>
        </w:rPr>
        <w:t>you’re</w:t>
      </w:r>
      <w:proofErr w:type="gramEnd"/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 application get ready</w:t>
      </w:r>
    </w:p>
    <w:p w14:paraId="51FA3AE5" w14:textId="018EAEBB" w:rsidR="00940B0C" w:rsidRDefault="00940B0C" w:rsidP="00940B0C">
      <w:r>
        <w:rPr>
          <w:noProof/>
          <w:lang w:val="en-IN" w:eastAsia="en-IN"/>
        </w:rPr>
        <w:drawing>
          <wp:inline distT="0" distB="0" distL="0" distR="0" wp14:anchorId="4180E951" wp14:editId="366FFECC">
            <wp:extent cx="5731510" cy="177419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51B7" w14:textId="77777777" w:rsidR="00940B0C" w:rsidRDefault="00940B0C" w:rsidP="00940B0C">
      <w:pPr>
        <w:pStyle w:val="ListParagraph"/>
        <w:numPr>
          <w:ilvl w:val="0"/>
          <w:numId w:val="18"/>
        </w:numPr>
        <w:spacing w:after="160" w:line="256" w:lineRule="auto"/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Browse the elastic Beanstalk application </w:t>
      </w:r>
      <w:proofErr w:type="gramStart"/>
      <w:r>
        <w:rPr>
          <w:rFonts w:eastAsia="Times New Roman" w:cs="Times New Roman"/>
          <w:color w:val="091C34" w:themeColor="accent1" w:themeShade="80"/>
          <w:lang w:val="en-GB" w:eastAsia="en-GB"/>
        </w:rPr>
        <w:t>URL ,</w:t>
      </w:r>
      <w:proofErr w:type="gramEnd"/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 you should see the application similar to below:</w:t>
      </w:r>
    </w:p>
    <w:p w14:paraId="5EF589E2" w14:textId="5697894D" w:rsidR="00940B0C" w:rsidRDefault="00940B0C" w:rsidP="00940B0C">
      <w:r>
        <w:rPr>
          <w:noProof/>
          <w:lang w:val="en-IN" w:eastAsia="en-IN"/>
        </w:rPr>
        <w:drawing>
          <wp:inline distT="0" distB="0" distL="0" distR="0" wp14:anchorId="0983B23A" wp14:editId="296303DA">
            <wp:extent cx="5731510" cy="280860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789FB" w14:textId="77777777" w:rsidR="00940B0C" w:rsidRDefault="00940B0C" w:rsidP="00940B0C"/>
    <w:p w14:paraId="783524B8" w14:textId="77777777" w:rsidR="00940B0C" w:rsidRPr="00062ADE" w:rsidRDefault="00940B0C" w:rsidP="00940B0C">
      <w:pPr>
        <w:pStyle w:val="Heading1"/>
        <w:numPr>
          <w:ilvl w:val="0"/>
          <w:numId w:val="13"/>
        </w:numPr>
        <w:spacing w:line="256" w:lineRule="auto"/>
        <w:rPr>
          <w:rFonts w:asciiTheme="minorHAnsi" w:hAnsiTheme="minorHAnsi" w:cs="Aharoni"/>
          <w:b w:val="0"/>
          <w:bCs/>
          <w:color w:val="C16407"/>
          <w:sz w:val="40"/>
          <w:szCs w:val="40"/>
        </w:rPr>
      </w:pPr>
      <w:bookmarkStart w:id="14" w:name="_Toc57038489"/>
      <w:r w:rsidRPr="00062ADE">
        <w:rPr>
          <w:rFonts w:asciiTheme="minorHAnsi" w:hAnsiTheme="minorHAnsi" w:cs="Aharoni"/>
          <w:b w:val="0"/>
          <w:bCs/>
          <w:color w:val="C16407"/>
          <w:sz w:val="40"/>
          <w:szCs w:val="40"/>
        </w:rPr>
        <w:t>Configure Code Pipeline</w:t>
      </w:r>
      <w:bookmarkEnd w:id="14"/>
      <w:r w:rsidRPr="00062ADE">
        <w:rPr>
          <w:rFonts w:asciiTheme="minorHAnsi" w:hAnsiTheme="minorHAnsi" w:cs="Aharoni"/>
          <w:b w:val="0"/>
          <w:bCs/>
          <w:color w:val="C16407"/>
          <w:sz w:val="40"/>
          <w:szCs w:val="40"/>
        </w:rPr>
        <w:t xml:space="preserve"> </w:t>
      </w:r>
    </w:p>
    <w:p w14:paraId="29CE8C13" w14:textId="77777777" w:rsidR="00940B0C" w:rsidRDefault="00940B0C" w:rsidP="00940B0C">
      <w:pPr>
        <w:rPr>
          <w:sz w:val="22"/>
          <w:szCs w:val="22"/>
        </w:rPr>
      </w:pPr>
    </w:p>
    <w:p w14:paraId="73E077A9" w14:textId="77777777" w:rsidR="00940B0C" w:rsidRDefault="00940B0C" w:rsidP="00940B0C">
      <w:pPr>
        <w:pStyle w:val="ListParagraph"/>
        <w:numPr>
          <w:ilvl w:val="0"/>
          <w:numId w:val="19"/>
        </w:numPr>
        <w:spacing w:after="160" w:line="256" w:lineRule="auto"/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Now Open </w:t>
      </w:r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>Code Pipeline</w:t>
      </w:r>
      <w:r>
        <w:rPr>
          <w:rFonts w:eastAsia="Times New Roman" w:cs="Times New Roman"/>
          <w:color w:val="009095" w:themeColor="accent2" w:themeShade="BF"/>
          <w:lang w:val="en-GB" w:eastAsia="en-GB"/>
        </w:rPr>
        <w:t xml:space="preserve"> </w:t>
      </w: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console in AWS and Click </w:t>
      </w:r>
      <w:r>
        <w:rPr>
          <w:rFonts w:eastAsia="Times New Roman" w:cs="Times New Roman"/>
          <w:b/>
          <w:bCs/>
          <w:color w:val="091C34" w:themeColor="accent1" w:themeShade="80"/>
          <w:lang w:val="en-GB" w:eastAsia="en-GB"/>
        </w:rPr>
        <w:t>Create Pipeline</w:t>
      </w: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 </w:t>
      </w:r>
      <w:r>
        <w:br/>
      </w:r>
    </w:p>
    <w:p w14:paraId="055B8888" w14:textId="76F9F6B7" w:rsidR="00940B0C" w:rsidRDefault="00940B0C" w:rsidP="00940B0C">
      <w:r>
        <w:rPr>
          <w:noProof/>
          <w:lang w:val="en-IN" w:eastAsia="en-IN"/>
        </w:rPr>
        <w:lastRenderedPageBreak/>
        <w:drawing>
          <wp:inline distT="0" distB="0" distL="0" distR="0" wp14:anchorId="1C5920D5" wp14:editId="4F57D101">
            <wp:extent cx="5725795" cy="1687195"/>
            <wp:effectExtent l="0" t="0" r="8255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17FE2" w14:textId="77777777" w:rsidR="00940B0C" w:rsidRDefault="00940B0C" w:rsidP="00940B0C">
      <w:pPr>
        <w:pStyle w:val="ListParagraph"/>
        <w:numPr>
          <w:ilvl w:val="0"/>
          <w:numId w:val="19"/>
        </w:numPr>
        <w:spacing w:after="160" w:line="256" w:lineRule="auto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>Type the Pipeline name “</w:t>
      </w:r>
      <w:proofErr w:type="spellStart"/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>Musical_pipeline</w:t>
      </w:r>
      <w:proofErr w:type="spellEnd"/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>”</w:t>
      </w:r>
      <w:r>
        <w:rPr>
          <w:rFonts w:eastAsia="Times New Roman" w:cs="Times New Roman"/>
          <w:color w:val="009095" w:themeColor="accent2" w:themeShade="BF"/>
          <w:lang w:val="en-GB" w:eastAsia="en-GB"/>
        </w:rPr>
        <w:t xml:space="preserve"> </w:t>
      </w: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and Select </w:t>
      </w:r>
      <w:r>
        <w:rPr>
          <w:rFonts w:eastAsia="Times New Roman" w:cs="Times New Roman"/>
          <w:b/>
          <w:bCs/>
          <w:color w:val="091C34" w:themeColor="accent1" w:themeShade="80"/>
          <w:lang w:val="en-GB" w:eastAsia="en-GB"/>
        </w:rPr>
        <w:t>New Service Role.</w:t>
      </w:r>
    </w:p>
    <w:p w14:paraId="1FE3B69A" w14:textId="2D6EA468" w:rsidR="00940B0C" w:rsidRDefault="00940B0C" w:rsidP="00940B0C">
      <w:pPr>
        <w:rPr>
          <w:sz w:val="22"/>
          <w:szCs w:val="22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224D42FA" wp14:editId="2C1B468F">
            <wp:extent cx="5736590" cy="27705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0FFF1" w14:textId="77777777" w:rsidR="00940B0C" w:rsidRDefault="00940B0C" w:rsidP="00940B0C">
      <w:pPr>
        <w:pStyle w:val="ListParagraph"/>
        <w:numPr>
          <w:ilvl w:val="0"/>
          <w:numId w:val="19"/>
        </w:numPr>
        <w:spacing w:after="160" w:line="256" w:lineRule="auto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Leave all setting default and select </w:t>
      </w:r>
      <w:proofErr w:type="gramStart"/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>Next</w:t>
      </w:r>
      <w:proofErr w:type="gramEnd"/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 xml:space="preserve"> </w:t>
      </w:r>
    </w:p>
    <w:p w14:paraId="3BC7C420" w14:textId="20FDBD80" w:rsidR="00940B0C" w:rsidRDefault="00940B0C" w:rsidP="00940B0C">
      <w:pPr>
        <w:rPr>
          <w:sz w:val="22"/>
          <w:szCs w:val="22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090F421F" wp14:editId="44CDA9F4">
            <wp:extent cx="5725795" cy="2688590"/>
            <wp:effectExtent l="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BD7F6" w14:textId="77777777" w:rsidR="00940B0C" w:rsidRDefault="00940B0C" w:rsidP="00940B0C">
      <w:pPr>
        <w:pStyle w:val="ListParagraph"/>
        <w:numPr>
          <w:ilvl w:val="0"/>
          <w:numId w:val="19"/>
        </w:numPr>
        <w:spacing w:after="160" w:line="256" w:lineRule="auto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Select </w:t>
      </w:r>
      <w:r>
        <w:rPr>
          <w:rFonts w:eastAsia="Times New Roman" w:cs="Times New Roman"/>
          <w:b/>
          <w:bCs/>
          <w:color w:val="091C34" w:themeColor="accent1" w:themeShade="80"/>
          <w:lang w:val="en-GB" w:eastAsia="en-GB"/>
        </w:rPr>
        <w:t>GitHub</w:t>
      </w: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 and select </w:t>
      </w:r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>connect</w:t>
      </w: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 </w:t>
      </w:r>
      <w:proofErr w:type="gramStart"/>
      <w:r>
        <w:rPr>
          <w:rFonts w:eastAsia="Times New Roman" w:cs="Times New Roman"/>
          <w:color w:val="091C34" w:themeColor="accent1" w:themeShade="80"/>
          <w:lang w:val="en-GB" w:eastAsia="en-GB"/>
        </w:rPr>
        <w:t>button</w:t>
      </w:r>
      <w:proofErr w:type="gramEnd"/>
    </w:p>
    <w:p w14:paraId="3658FE7D" w14:textId="77777777" w:rsidR="00940B0C" w:rsidRDefault="00940B0C" w:rsidP="00940B0C">
      <w:pPr>
        <w:rPr>
          <w:sz w:val="22"/>
          <w:szCs w:val="22"/>
          <w:lang w:val="en-IN"/>
        </w:rPr>
      </w:pPr>
    </w:p>
    <w:p w14:paraId="0F27E0A6" w14:textId="77777777" w:rsidR="00940B0C" w:rsidRDefault="00940B0C" w:rsidP="00940B0C"/>
    <w:p w14:paraId="07E1EE9D" w14:textId="5A790EFA" w:rsidR="00940B0C" w:rsidRDefault="00940B0C" w:rsidP="00940B0C">
      <w:pPr>
        <w:ind w:firstLine="360"/>
      </w:pPr>
      <w:r>
        <w:rPr>
          <w:noProof/>
          <w:lang w:val="en-IN" w:eastAsia="en-IN"/>
        </w:rPr>
        <w:lastRenderedPageBreak/>
        <w:drawing>
          <wp:inline distT="0" distB="0" distL="0" distR="0" wp14:anchorId="296855D0" wp14:editId="6831D303">
            <wp:extent cx="5725795" cy="1812290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BBA41" w14:textId="77777777" w:rsidR="00940B0C" w:rsidRDefault="00940B0C" w:rsidP="00940B0C">
      <w:pPr>
        <w:pStyle w:val="ListParagraph"/>
        <w:numPr>
          <w:ilvl w:val="0"/>
          <w:numId w:val="19"/>
        </w:numPr>
        <w:spacing w:after="160" w:line="256" w:lineRule="auto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Click </w:t>
      </w:r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 xml:space="preserve">Authorized </w:t>
      </w:r>
    </w:p>
    <w:p w14:paraId="68751272" w14:textId="1F482CE6" w:rsidR="00940B0C" w:rsidRDefault="00940B0C" w:rsidP="00940B0C">
      <w:pPr>
        <w:ind w:firstLine="720"/>
        <w:rPr>
          <w:sz w:val="22"/>
          <w:szCs w:val="22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22B0C908" wp14:editId="2813EBC2">
            <wp:extent cx="4768215" cy="269938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21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1A084" w14:textId="77777777" w:rsidR="00940B0C" w:rsidRDefault="00940B0C" w:rsidP="00940B0C">
      <w:pPr>
        <w:pStyle w:val="ListParagraph"/>
        <w:numPr>
          <w:ilvl w:val="0"/>
          <w:numId w:val="19"/>
        </w:numPr>
        <w:spacing w:after="160" w:line="256" w:lineRule="auto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Click </w:t>
      </w:r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 xml:space="preserve">Confirm </w:t>
      </w:r>
      <w:r>
        <w:rPr>
          <w:rFonts w:eastAsia="Times New Roman" w:cs="Times New Roman"/>
          <w:color w:val="0D294E" w:themeColor="accent1" w:themeShade="BF"/>
          <w:lang w:val="en-GB" w:eastAsia="en-GB"/>
        </w:rPr>
        <w:t>in</w:t>
      </w:r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 xml:space="preserve"> </w:t>
      </w:r>
      <w:r>
        <w:rPr>
          <w:rFonts w:eastAsia="Times New Roman" w:cs="Times New Roman"/>
          <w:b/>
          <w:bCs/>
          <w:color w:val="0D294E" w:themeColor="accent1" w:themeShade="BF"/>
          <w:lang w:val="en-GB" w:eastAsia="en-GB"/>
        </w:rPr>
        <w:t xml:space="preserve">Oath Request </w:t>
      </w:r>
    </w:p>
    <w:p w14:paraId="4C87CBFB" w14:textId="78E470FE" w:rsidR="00940B0C" w:rsidRDefault="00940B0C" w:rsidP="00940B0C">
      <w:pPr>
        <w:ind w:firstLine="720"/>
        <w:rPr>
          <w:sz w:val="22"/>
          <w:szCs w:val="22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731D01C8" wp14:editId="3C147BF6">
            <wp:extent cx="5029200" cy="187769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948E8" w14:textId="77777777" w:rsidR="00940B0C" w:rsidRDefault="00940B0C" w:rsidP="00940B0C">
      <w:pPr>
        <w:pStyle w:val="ListParagraph"/>
        <w:numPr>
          <w:ilvl w:val="0"/>
          <w:numId w:val="19"/>
        </w:numPr>
        <w:spacing w:after="160" w:line="256" w:lineRule="auto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>Click your repository</w:t>
      </w:r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>MusicApp</w:t>
      </w:r>
      <w:proofErr w:type="spellEnd"/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 xml:space="preserve"> </w:t>
      </w:r>
      <w:r>
        <w:rPr>
          <w:rFonts w:eastAsia="Times New Roman" w:cs="Times New Roman"/>
          <w:color w:val="091C34" w:themeColor="accent1" w:themeShade="80"/>
          <w:lang w:val="en-GB" w:eastAsia="en-GB"/>
        </w:rPr>
        <w:t>and Branch as</w:t>
      </w:r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 xml:space="preserve"> Master </w:t>
      </w: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and Click </w:t>
      </w:r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>next</w:t>
      </w:r>
    </w:p>
    <w:p w14:paraId="495EB543" w14:textId="77777777" w:rsidR="00940B0C" w:rsidRDefault="00940B0C" w:rsidP="00940B0C">
      <w:pPr>
        <w:rPr>
          <w:sz w:val="22"/>
          <w:szCs w:val="22"/>
          <w:lang w:val="en-IN"/>
        </w:rPr>
      </w:pPr>
    </w:p>
    <w:p w14:paraId="515CA208" w14:textId="5A0A7E7E" w:rsidR="00940B0C" w:rsidRDefault="00940B0C" w:rsidP="00940B0C">
      <w:r>
        <w:rPr>
          <w:noProof/>
          <w:lang w:val="en-IN" w:eastAsia="en-IN"/>
        </w:rPr>
        <w:lastRenderedPageBreak/>
        <w:drawing>
          <wp:inline distT="0" distB="0" distL="0" distR="0" wp14:anchorId="3ADA599B" wp14:editId="7966063E">
            <wp:extent cx="5170805" cy="36410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805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0ECD0" w14:textId="77777777" w:rsidR="00940B0C" w:rsidRDefault="00940B0C" w:rsidP="00940B0C">
      <w:pPr>
        <w:pStyle w:val="ListParagraph"/>
        <w:numPr>
          <w:ilvl w:val="0"/>
          <w:numId w:val="13"/>
        </w:numPr>
        <w:spacing w:after="160" w:line="256" w:lineRule="auto"/>
        <w:rPr>
          <w:rFonts w:eastAsia="Times New Roman" w:cs="Times New Roman"/>
          <w:color w:val="091C34" w:themeColor="accent1" w:themeShade="80"/>
          <w:lang w:val="en-GB" w:eastAsia="en-GB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Click </w:t>
      </w:r>
      <w:r>
        <w:rPr>
          <w:rFonts w:eastAsia="Times New Roman" w:cs="Times New Roman"/>
          <w:b/>
          <w:bCs/>
          <w:color w:val="091C34" w:themeColor="accent1" w:themeShade="80"/>
          <w:lang w:val="en-GB" w:eastAsia="en-GB"/>
        </w:rPr>
        <w:t>Skip Build Stage</w:t>
      </w: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 </w:t>
      </w:r>
    </w:p>
    <w:p w14:paraId="2949D496" w14:textId="77777777" w:rsidR="00940B0C" w:rsidRDefault="00940B0C" w:rsidP="00940B0C">
      <w:pPr>
        <w:rPr>
          <w:sz w:val="22"/>
          <w:szCs w:val="22"/>
          <w:lang w:val="en-IN"/>
        </w:rPr>
      </w:pPr>
    </w:p>
    <w:p w14:paraId="106D3CFC" w14:textId="65A02057" w:rsidR="00940B0C" w:rsidRDefault="00940B0C" w:rsidP="00940B0C">
      <w:r>
        <w:rPr>
          <w:noProof/>
          <w:lang w:val="en-IN" w:eastAsia="en-IN"/>
        </w:rPr>
        <w:drawing>
          <wp:inline distT="0" distB="0" distL="0" distR="0" wp14:anchorId="65AC6433" wp14:editId="056A99EF">
            <wp:extent cx="5725795" cy="1905000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955C1" w14:textId="77777777" w:rsidR="00940B0C" w:rsidRDefault="00940B0C" w:rsidP="00940B0C">
      <w:pPr>
        <w:pStyle w:val="ListParagraph"/>
        <w:numPr>
          <w:ilvl w:val="0"/>
          <w:numId w:val="13"/>
        </w:numPr>
        <w:spacing w:after="160" w:line="256" w:lineRule="auto"/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Click </w:t>
      </w:r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 xml:space="preserve">Skip </w:t>
      </w:r>
    </w:p>
    <w:p w14:paraId="4BEBAE85" w14:textId="43D06009" w:rsidR="00940B0C" w:rsidRDefault="00940B0C" w:rsidP="00940B0C">
      <w:pPr>
        <w:ind w:firstLine="360"/>
      </w:pPr>
      <w:r>
        <w:rPr>
          <w:noProof/>
          <w:lang w:val="en-IN" w:eastAsia="en-IN"/>
        </w:rPr>
        <w:drawing>
          <wp:inline distT="0" distB="0" distL="0" distR="0" wp14:anchorId="218CF104" wp14:editId="78A09711">
            <wp:extent cx="5731510" cy="152971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30341" w14:textId="77777777" w:rsidR="00940B0C" w:rsidRDefault="00940B0C" w:rsidP="00940B0C">
      <w:pPr>
        <w:pStyle w:val="ListParagraph"/>
        <w:numPr>
          <w:ilvl w:val="0"/>
          <w:numId w:val="13"/>
        </w:numPr>
        <w:spacing w:after="160" w:line="256" w:lineRule="auto"/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Click </w:t>
      </w:r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 xml:space="preserve">Next </w:t>
      </w: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in </w:t>
      </w:r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>Add Deploy Stage</w:t>
      </w:r>
    </w:p>
    <w:p w14:paraId="41F08D69" w14:textId="77777777" w:rsidR="00940B0C" w:rsidRDefault="00940B0C" w:rsidP="00940B0C">
      <w:pPr>
        <w:ind w:firstLine="360"/>
      </w:pPr>
    </w:p>
    <w:p w14:paraId="446DC2D8" w14:textId="2148F97B" w:rsidR="00940B0C" w:rsidRDefault="00940B0C" w:rsidP="00940B0C">
      <w:pPr>
        <w:ind w:firstLine="360"/>
      </w:pPr>
      <w:r>
        <w:rPr>
          <w:noProof/>
          <w:lang w:val="en-IN" w:eastAsia="en-IN"/>
        </w:rPr>
        <w:lastRenderedPageBreak/>
        <w:drawing>
          <wp:inline distT="0" distB="0" distL="0" distR="0" wp14:anchorId="3706DCED" wp14:editId="7D4027EF">
            <wp:extent cx="5285105" cy="33204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05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8C02B" w14:textId="77777777" w:rsidR="00940B0C" w:rsidRDefault="00940B0C" w:rsidP="00940B0C">
      <w:pPr>
        <w:pStyle w:val="ListParagraph"/>
        <w:numPr>
          <w:ilvl w:val="0"/>
          <w:numId w:val="16"/>
        </w:numPr>
        <w:spacing w:after="160" w:line="256" w:lineRule="auto"/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Click </w:t>
      </w:r>
      <w:r>
        <w:rPr>
          <w:rFonts w:eastAsia="Times New Roman" w:cs="Times New Roman"/>
          <w:b/>
          <w:bCs/>
          <w:color w:val="009095" w:themeColor="accent2" w:themeShade="BF"/>
          <w:lang w:val="en-GB" w:eastAsia="en-GB"/>
        </w:rPr>
        <w:t>Create Pipeline</w:t>
      </w:r>
    </w:p>
    <w:p w14:paraId="33511A72" w14:textId="31645C1F" w:rsidR="00940B0C" w:rsidRDefault="00940B0C" w:rsidP="00940B0C">
      <w:pPr>
        <w:ind w:firstLine="360"/>
      </w:pPr>
      <w:r>
        <w:rPr>
          <w:noProof/>
          <w:lang w:val="en-IN" w:eastAsia="en-IN"/>
        </w:rPr>
        <w:drawing>
          <wp:inline distT="0" distB="0" distL="0" distR="0" wp14:anchorId="1D564BF6" wp14:editId="57674F91">
            <wp:extent cx="4980305" cy="288988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65AC" w14:textId="77777777" w:rsidR="00940B0C" w:rsidRDefault="00940B0C" w:rsidP="00940B0C">
      <w:pPr>
        <w:pStyle w:val="ListParagraph"/>
        <w:numPr>
          <w:ilvl w:val="0"/>
          <w:numId w:val="16"/>
        </w:numPr>
        <w:spacing w:after="160" w:line="256" w:lineRule="auto"/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Now </w:t>
      </w:r>
      <w:proofErr w:type="gramStart"/>
      <w:r>
        <w:rPr>
          <w:rFonts w:eastAsia="Times New Roman" w:cs="Times New Roman"/>
          <w:color w:val="091C34" w:themeColor="accent1" w:themeShade="80"/>
          <w:lang w:val="en-GB" w:eastAsia="en-GB"/>
        </w:rPr>
        <w:t>You</w:t>
      </w:r>
      <w:proofErr w:type="gramEnd"/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 see the Pipeline started </w:t>
      </w:r>
    </w:p>
    <w:p w14:paraId="77F964A7" w14:textId="77777777" w:rsidR="00940B0C" w:rsidRDefault="00940B0C" w:rsidP="00940B0C"/>
    <w:p w14:paraId="35974D76" w14:textId="656C636F" w:rsidR="00940B0C" w:rsidRDefault="00940B0C" w:rsidP="00940B0C">
      <w:r>
        <w:rPr>
          <w:noProof/>
          <w:lang w:val="en-IN" w:eastAsia="en-IN"/>
        </w:rPr>
        <w:lastRenderedPageBreak/>
        <w:drawing>
          <wp:inline distT="0" distB="0" distL="0" distR="0" wp14:anchorId="12ACEA5F" wp14:editId="57A80FA0">
            <wp:extent cx="5507990" cy="188341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9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365D6" w14:textId="3E781375" w:rsidR="00940B0C" w:rsidRDefault="00940B0C" w:rsidP="00940B0C">
      <w:r>
        <w:rPr>
          <w:noProof/>
          <w:lang w:val="en-IN" w:eastAsia="en-IN"/>
        </w:rPr>
        <w:drawing>
          <wp:inline distT="0" distB="0" distL="0" distR="0" wp14:anchorId="0EA7F55D" wp14:editId="70105ACB">
            <wp:extent cx="5530215" cy="22479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67E89" w14:textId="77777777" w:rsidR="00940B0C" w:rsidRDefault="00940B0C" w:rsidP="00940B0C">
      <w:pPr>
        <w:pStyle w:val="ListParagraph"/>
        <w:numPr>
          <w:ilvl w:val="0"/>
          <w:numId w:val="13"/>
        </w:numPr>
        <w:spacing w:after="160" w:line="256" w:lineRule="auto"/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Now </w:t>
      </w:r>
      <w:proofErr w:type="gramStart"/>
      <w:r>
        <w:rPr>
          <w:rFonts w:eastAsia="Times New Roman" w:cs="Times New Roman"/>
          <w:color w:val="091C34" w:themeColor="accent1" w:themeShade="80"/>
          <w:lang w:val="en-GB" w:eastAsia="en-GB"/>
        </w:rPr>
        <w:t>You</w:t>
      </w:r>
      <w:proofErr w:type="gramEnd"/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 see the Pipeline Successful after 5-7 Minute</w:t>
      </w:r>
    </w:p>
    <w:p w14:paraId="2C9125A9" w14:textId="12B4046C" w:rsidR="00940B0C" w:rsidRDefault="00940B0C" w:rsidP="00940B0C">
      <w:r>
        <w:rPr>
          <w:noProof/>
          <w:lang w:val="en-IN" w:eastAsia="en-IN"/>
        </w:rPr>
        <w:drawing>
          <wp:inline distT="0" distB="0" distL="0" distR="0" wp14:anchorId="5C7CA2C3" wp14:editId="757B352D">
            <wp:extent cx="5731510" cy="24003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EA0B5" w14:textId="77777777" w:rsidR="00940B0C" w:rsidRPr="00062ADE" w:rsidRDefault="00940B0C" w:rsidP="00062ADE">
      <w:pPr>
        <w:pStyle w:val="Heading1"/>
        <w:numPr>
          <w:ilvl w:val="0"/>
          <w:numId w:val="13"/>
        </w:numPr>
        <w:spacing w:line="256" w:lineRule="auto"/>
        <w:rPr>
          <w:rFonts w:asciiTheme="minorHAnsi" w:hAnsiTheme="minorHAnsi" w:cs="Aharoni"/>
          <w:b w:val="0"/>
          <w:bCs/>
          <w:color w:val="C16407"/>
          <w:sz w:val="40"/>
          <w:szCs w:val="40"/>
        </w:rPr>
      </w:pPr>
      <w:bookmarkStart w:id="15" w:name="_Toc57038490"/>
      <w:r w:rsidRPr="00062ADE">
        <w:rPr>
          <w:rFonts w:asciiTheme="minorHAnsi" w:hAnsiTheme="minorHAnsi" w:cs="Aharoni"/>
          <w:b w:val="0"/>
          <w:bCs/>
          <w:color w:val="C16407"/>
          <w:sz w:val="40"/>
          <w:szCs w:val="40"/>
        </w:rPr>
        <w:t xml:space="preserve">Verify </w:t>
      </w:r>
      <w:proofErr w:type="gramStart"/>
      <w:r w:rsidRPr="00062ADE">
        <w:rPr>
          <w:rFonts w:asciiTheme="minorHAnsi" w:hAnsiTheme="minorHAnsi" w:cs="Aharoni"/>
          <w:b w:val="0"/>
          <w:bCs/>
          <w:color w:val="C16407"/>
          <w:sz w:val="40"/>
          <w:szCs w:val="40"/>
        </w:rPr>
        <w:t>the  Updated</w:t>
      </w:r>
      <w:proofErr w:type="gramEnd"/>
      <w:r w:rsidRPr="00062ADE">
        <w:rPr>
          <w:rFonts w:asciiTheme="minorHAnsi" w:hAnsiTheme="minorHAnsi" w:cs="Aharoni"/>
          <w:b w:val="0"/>
          <w:bCs/>
          <w:color w:val="C16407"/>
          <w:sz w:val="40"/>
          <w:szCs w:val="40"/>
        </w:rPr>
        <w:t xml:space="preserve"> Elastic Beanstalk Site</w:t>
      </w:r>
      <w:bookmarkEnd w:id="15"/>
    </w:p>
    <w:p w14:paraId="64481133" w14:textId="77777777" w:rsidR="00940B0C" w:rsidRDefault="00940B0C" w:rsidP="00940B0C">
      <w:pPr>
        <w:pStyle w:val="ListParagraph"/>
        <w:numPr>
          <w:ilvl w:val="0"/>
          <w:numId w:val="21"/>
        </w:numPr>
        <w:spacing w:after="160" w:line="256" w:lineRule="auto"/>
        <w:rPr>
          <w:sz w:val="22"/>
          <w:szCs w:val="22"/>
        </w:rPr>
      </w:pP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Now Refresh the </w:t>
      </w:r>
      <w:r>
        <w:rPr>
          <w:rFonts w:eastAsia="Times New Roman" w:cs="Times New Roman"/>
          <w:color w:val="009095" w:themeColor="accent2" w:themeShade="BF"/>
          <w:lang w:val="en-GB" w:eastAsia="en-GB"/>
        </w:rPr>
        <w:t xml:space="preserve">Elastic Beanstalk URL </w:t>
      </w:r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and you will be able to see the updated </w:t>
      </w:r>
      <w:proofErr w:type="gramStart"/>
      <w:r>
        <w:rPr>
          <w:rFonts w:eastAsia="Times New Roman" w:cs="Times New Roman"/>
          <w:color w:val="091C34" w:themeColor="accent1" w:themeShade="80"/>
          <w:lang w:val="en-GB" w:eastAsia="en-GB"/>
        </w:rPr>
        <w:t>code</w:t>
      </w:r>
      <w:proofErr w:type="gramEnd"/>
      <w:r>
        <w:rPr>
          <w:rFonts w:eastAsia="Times New Roman" w:cs="Times New Roman"/>
          <w:color w:val="091C34" w:themeColor="accent1" w:themeShade="80"/>
          <w:lang w:val="en-GB" w:eastAsia="en-GB"/>
        </w:rPr>
        <w:t xml:space="preserve"> </w:t>
      </w:r>
    </w:p>
    <w:p w14:paraId="3BC8BC60" w14:textId="77777777" w:rsidR="00940B0C" w:rsidRDefault="00940B0C" w:rsidP="00940B0C"/>
    <w:p w14:paraId="1EEF8977" w14:textId="3F4EA730" w:rsidR="00940B0C" w:rsidRDefault="00940B0C" w:rsidP="00940B0C">
      <w:pPr>
        <w:ind w:firstLine="360"/>
      </w:pPr>
      <w:r>
        <w:rPr>
          <w:noProof/>
          <w:lang w:val="en-IN" w:eastAsia="en-IN"/>
        </w:rPr>
        <w:lastRenderedPageBreak/>
        <w:drawing>
          <wp:inline distT="0" distB="0" distL="0" distR="0" wp14:anchorId="347CF299" wp14:editId="1F3E97B4">
            <wp:extent cx="5094605" cy="22752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964DB" w14:textId="77777777" w:rsidR="00940B0C" w:rsidRPr="00062ADE" w:rsidRDefault="00940B0C" w:rsidP="00062ADE">
      <w:pPr>
        <w:pStyle w:val="Heading1"/>
        <w:numPr>
          <w:ilvl w:val="0"/>
          <w:numId w:val="13"/>
        </w:numPr>
        <w:spacing w:line="256" w:lineRule="auto"/>
        <w:rPr>
          <w:rFonts w:asciiTheme="minorHAnsi" w:hAnsiTheme="minorHAnsi" w:cs="Aharoni"/>
          <w:b w:val="0"/>
          <w:bCs/>
          <w:color w:val="C16407"/>
          <w:sz w:val="40"/>
          <w:szCs w:val="40"/>
        </w:rPr>
      </w:pPr>
      <w:bookmarkStart w:id="16" w:name="_Toc57038491"/>
      <w:r w:rsidRPr="00062ADE">
        <w:rPr>
          <w:rFonts w:asciiTheme="minorHAnsi" w:hAnsiTheme="minorHAnsi" w:cs="Aharoni"/>
          <w:b w:val="0"/>
          <w:bCs/>
          <w:color w:val="C16407"/>
          <w:sz w:val="40"/>
          <w:szCs w:val="40"/>
        </w:rPr>
        <w:t>Perform CI/CD</w:t>
      </w:r>
      <w:bookmarkEnd w:id="16"/>
      <w:r w:rsidRPr="00062ADE">
        <w:rPr>
          <w:rFonts w:asciiTheme="minorHAnsi" w:hAnsiTheme="minorHAnsi" w:cs="Aharoni"/>
          <w:b w:val="0"/>
          <w:bCs/>
          <w:color w:val="C16407"/>
          <w:sz w:val="40"/>
          <w:szCs w:val="40"/>
        </w:rPr>
        <w:t xml:space="preserve"> </w:t>
      </w:r>
    </w:p>
    <w:p w14:paraId="5A1F2276" w14:textId="77777777" w:rsidR="00940B0C" w:rsidRDefault="00940B0C" w:rsidP="00940B0C">
      <w:pPr>
        <w:rPr>
          <w:sz w:val="22"/>
          <w:szCs w:val="22"/>
        </w:rPr>
      </w:pPr>
      <w:r>
        <w:t xml:space="preserve">Update the New Logo in </w:t>
      </w:r>
      <w:r>
        <w:rPr>
          <w:b/>
          <w:bCs/>
        </w:rPr>
        <w:t>Musician-app/public</w:t>
      </w:r>
      <w:r>
        <w:t>/</w:t>
      </w:r>
      <w:r>
        <w:rPr>
          <w:b/>
          <w:bCs/>
          <w:color w:val="009095" w:themeColor="accent2" w:themeShade="BF"/>
        </w:rPr>
        <w:t>notes-logo.jpg</w:t>
      </w:r>
    </w:p>
    <w:p w14:paraId="777A0133" w14:textId="77777777" w:rsidR="00940B0C" w:rsidRDefault="00940B0C" w:rsidP="00940B0C">
      <w:pPr>
        <w:rPr>
          <w:lang w:val="en-IN"/>
        </w:rPr>
      </w:pPr>
    </w:p>
    <w:p w14:paraId="1E8CF6CB" w14:textId="01DC2EDF" w:rsidR="00940B0C" w:rsidRDefault="00940B0C" w:rsidP="00940B0C">
      <w:pPr>
        <w:ind w:firstLine="360"/>
      </w:pPr>
      <w:r>
        <w:rPr>
          <w:noProof/>
          <w:lang w:val="en-IN" w:eastAsia="en-IN"/>
        </w:rPr>
        <w:drawing>
          <wp:inline distT="0" distB="0" distL="0" distR="0" wp14:anchorId="3873B6AB" wp14:editId="6933C367">
            <wp:extent cx="5796915" cy="21990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48790" w14:textId="77777777" w:rsidR="00940B0C" w:rsidRDefault="00940B0C" w:rsidP="00940B0C">
      <w:r>
        <w:t xml:space="preserve">Update the </w:t>
      </w:r>
      <w:proofErr w:type="gramStart"/>
      <w:r>
        <w:t>content  in</w:t>
      </w:r>
      <w:proofErr w:type="gramEnd"/>
      <w:r>
        <w:t xml:space="preserve"> </w:t>
      </w:r>
      <w:r>
        <w:rPr>
          <w:b/>
          <w:bCs/>
        </w:rPr>
        <w:t>Musician-app/public</w:t>
      </w:r>
      <w:r>
        <w:t>/</w:t>
      </w:r>
      <w:r>
        <w:rPr>
          <w:b/>
          <w:bCs/>
          <w:color w:val="009095" w:themeColor="accent2" w:themeShade="BF"/>
        </w:rPr>
        <w:t>static/</w:t>
      </w:r>
      <w:proofErr w:type="spellStart"/>
      <w:r>
        <w:rPr>
          <w:b/>
          <w:bCs/>
          <w:color w:val="009095" w:themeColor="accent2" w:themeShade="BF"/>
        </w:rPr>
        <w:t>js</w:t>
      </w:r>
      <w:proofErr w:type="spellEnd"/>
      <w:r>
        <w:rPr>
          <w:b/>
          <w:bCs/>
          <w:color w:val="009095" w:themeColor="accent2" w:themeShade="BF"/>
        </w:rPr>
        <w:t>/</w:t>
      </w:r>
    </w:p>
    <w:p w14:paraId="7A317387" w14:textId="478EC0B6" w:rsidR="00940B0C" w:rsidRDefault="00940B0C" w:rsidP="00940B0C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4A3384DA" wp14:editId="466C65EB">
            <wp:extent cx="5725795" cy="1758315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A088A" w14:textId="77777777" w:rsidR="00940B0C" w:rsidRDefault="00940B0C" w:rsidP="00940B0C"/>
    <w:p w14:paraId="259671C6" w14:textId="77777777" w:rsidR="00940B0C" w:rsidRDefault="00940B0C" w:rsidP="00940B0C">
      <w:r>
        <w:t>Add Global word</w:t>
      </w:r>
    </w:p>
    <w:p w14:paraId="17977207" w14:textId="5670BB62" w:rsidR="00940B0C" w:rsidRDefault="00940B0C" w:rsidP="00940B0C">
      <w:r>
        <w:rPr>
          <w:noProof/>
          <w:lang w:val="en-IN" w:eastAsia="en-IN"/>
        </w:rPr>
        <w:lastRenderedPageBreak/>
        <w:drawing>
          <wp:inline distT="0" distB="0" distL="0" distR="0" wp14:anchorId="357C8B05" wp14:editId="53E0141F">
            <wp:extent cx="5725795" cy="1322705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E39C1" w14:textId="77777777" w:rsidR="00940B0C" w:rsidRDefault="00940B0C" w:rsidP="00940B0C"/>
    <w:p w14:paraId="5EFA7854" w14:textId="77777777" w:rsidR="00940B0C" w:rsidRDefault="00940B0C" w:rsidP="00940B0C"/>
    <w:p w14:paraId="49E718D7" w14:textId="717B8CBD" w:rsidR="00940B0C" w:rsidRDefault="00940B0C" w:rsidP="00940B0C">
      <w:r>
        <w:rPr>
          <w:noProof/>
          <w:lang w:val="en-IN" w:eastAsia="en-IN"/>
        </w:rPr>
        <w:drawing>
          <wp:inline distT="0" distB="0" distL="0" distR="0" wp14:anchorId="05EE00E8" wp14:editId="701BB1A9">
            <wp:extent cx="5725795" cy="2639695"/>
            <wp:effectExtent l="0" t="0" r="825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0C047" w14:textId="77777777" w:rsidR="00940B0C" w:rsidRDefault="00940B0C" w:rsidP="00940B0C"/>
    <w:p w14:paraId="1B4E50B5" w14:textId="77777777" w:rsidR="00845D90" w:rsidRDefault="00845D90" w:rsidP="00990AF2"/>
    <w:tbl>
      <w:tblPr>
        <w:tblW w:w="10773" w:type="dxa"/>
        <w:shd w:val="clear" w:color="auto" w:fill="00C1C7" w:themeFill="accent2"/>
        <w:tblLayout w:type="fixed"/>
        <w:tblLook w:val="0600" w:firstRow="0" w:lastRow="0" w:firstColumn="0" w:lastColumn="0" w:noHBand="1" w:noVBand="1"/>
      </w:tblPr>
      <w:tblGrid>
        <w:gridCol w:w="993"/>
        <w:gridCol w:w="8788"/>
        <w:gridCol w:w="992"/>
      </w:tblGrid>
      <w:tr w:rsidR="0031055C" w:rsidRPr="003A798E" w14:paraId="6D617AE1" w14:textId="77777777" w:rsidTr="00A24793">
        <w:trPr>
          <w:trHeight w:val="3180"/>
        </w:trPr>
        <w:tc>
          <w:tcPr>
            <w:tcW w:w="993" w:type="dxa"/>
            <w:vMerge w:val="restart"/>
            <w:shd w:val="clear" w:color="auto" w:fill="00C1C7" w:themeFill="accent2"/>
          </w:tcPr>
          <w:p w14:paraId="12FD075A" w14:textId="77777777" w:rsidR="0031055C" w:rsidRPr="003A798E" w:rsidRDefault="0031055C" w:rsidP="0031055C">
            <w:pPr>
              <w:pStyle w:val="GraphicAnchor"/>
            </w:pPr>
          </w:p>
        </w:tc>
        <w:tc>
          <w:tcPr>
            <w:tcW w:w="8788" w:type="dxa"/>
            <w:tcBorders>
              <w:bottom w:val="single" w:sz="36" w:space="0" w:color="123869" w:themeColor="accent1"/>
            </w:tcBorders>
            <w:shd w:val="clear" w:color="auto" w:fill="00C1C7" w:themeFill="accent2"/>
          </w:tcPr>
          <w:p w14:paraId="100FC9EF" w14:textId="7159191C" w:rsidR="0031055C" w:rsidRPr="003A798E" w:rsidRDefault="009B73D5" w:rsidP="0031055C">
            <w:r w:rsidRPr="003A798E"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55679" behindDoc="1" locked="0" layoutInCell="1" allowOverlap="1" wp14:anchorId="43C08EB9" wp14:editId="660E38BF">
                      <wp:simplePos x="0" y="0"/>
                      <wp:positionH relativeFrom="column">
                        <wp:posOffset>948690</wp:posOffset>
                      </wp:positionH>
                      <wp:positionV relativeFrom="paragraph">
                        <wp:posOffset>-379095</wp:posOffset>
                      </wp:positionV>
                      <wp:extent cx="6818630" cy="6896100"/>
                      <wp:effectExtent l="0" t="0" r="1270" b="0"/>
                      <wp:wrapNone/>
                      <wp:docPr id="23" name="Shap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18630" cy="6896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14678"/>
                                    </a:moveTo>
                                    <a:lnTo>
                                      <a:pt x="0" y="21600"/>
                                    </a:lnTo>
                                    <a:lnTo>
                                      <a:pt x="21600" y="3032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1707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6DFC7E" id="Shape" o:spid="_x0000_s1026" style="position:absolute;margin-left:74.7pt;margin-top:-29.85pt;width:536.9pt;height:543pt;z-index:-2516608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" path="m,14678r,6922l21600,3032,21600,,17075,,,14678xe" fillcolor="#123869 [3204]" stroked="f" strokeweight="1pt">
                      <v:stroke miterlimit="4" joinstyle="miter"/>
                      <v:path arrowok="t" o:extrusionok="f" o:connecttype="custom" o:connectlocs="3409315,3448050;3409315,3448050;3409315,3448050;3409315,3448050" o:connectangles="0,90,180,270"/>
                    </v:shape>
                  </w:pict>
                </mc:Fallback>
              </mc:AlternateContent>
            </w:r>
          </w:p>
        </w:tc>
        <w:tc>
          <w:tcPr>
            <w:tcW w:w="992" w:type="dxa"/>
            <w:vMerge w:val="restart"/>
            <w:shd w:val="clear" w:color="auto" w:fill="00C1C7" w:themeFill="accent2"/>
          </w:tcPr>
          <w:p w14:paraId="48C29F2E" w14:textId="77777777" w:rsidR="0031055C" w:rsidRPr="003A798E" w:rsidRDefault="0031055C" w:rsidP="00B16959"/>
        </w:tc>
      </w:tr>
      <w:tr w:rsidR="0031055C" w:rsidRPr="003A798E" w14:paraId="788A57DC" w14:textId="77777777" w:rsidTr="00A24793">
        <w:trPr>
          <w:trHeight w:val="5966"/>
        </w:trPr>
        <w:tc>
          <w:tcPr>
            <w:tcW w:w="993" w:type="dxa"/>
            <w:vMerge/>
            <w:shd w:val="clear" w:color="auto" w:fill="00C1C7" w:themeFill="accent2"/>
          </w:tcPr>
          <w:p w14:paraId="4FB3FB67" w14:textId="77777777" w:rsidR="0031055C" w:rsidRPr="003A798E" w:rsidRDefault="0031055C" w:rsidP="00B16959"/>
        </w:tc>
        <w:tc>
          <w:tcPr>
            <w:tcW w:w="8788" w:type="dxa"/>
            <w:tcBorders>
              <w:top w:val="single" w:sz="36" w:space="0" w:color="123869" w:themeColor="accent1"/>
              <w:bottom w:val="single" w:sz="36" w:space="0" w:color="123869" w:themeColor="accent1"/>
            </w:tcBorders>
            <w:shd w:val="clear" w:color="auto" w:fill="FFFFFF" w:themeFill="background1"/>
            <w:vAlign w:val="center"/>
          </w:tcPr>
          <w:p w14:paraId="53F7E7CD" w14:textId="2EF34E10" w:rsidR="005A22D2" w:rsidRPr="005A22D2" w:rsidRDefault="005A22D2" w:rsidP="005A22D2">
            <w:pPr>
              <w:pStyle w:val="ListParagraph"/>
              <w:rPr>
                <w:rFonts w:ascii="Calibri" w:hAnsi="Calibri" w:cs="Calibri"/>
                <w:b/>
                <w:bCs/>
                <w:color w:val="0D294E" w:themeColor="accent1" w:themeShade="BF"/>
                <w:sz w:val="72"/>
                <w:szCs w:val="72"/>
              </w:rPr>
            </w:pPr>
            <w:proofErr w:type="gramStart"/>
            <w:r w:rsidRPr="005A22D2">
              <w:rPr>
                <w:rFonts w:ascii="Calibri" w:hAnsi="Calibri" w:cs="Calibri"/>
                <w:b/>
                <w:bCs/>
                <w:color w:val="0D294E" w:themeColor="accent1" w:themeShade="BF"/>
                <w:sz w:val="72"/>
                <w:szCs w:val="72"/>
              </w:rPr>
              <w:t>That’s</w:t>
            </w:r>
            <w:proofErr w:type="gramEnd"/>
            <w:r w:rsidRPr="005A22D2">
              <w:rPr>
                <w:rFonts w:ascii="Calibri" w:hAnsi="Calibri" w:cs="Calibri"/>
                <w:b/>
                <w:bCs/>
                <w:color w:val="0D294E" w:themeColor="accent1" w:themeShade="BF"/>
                <w:sz w:val="72"/>
                <w:szCs w:val="72"/>
              </w:rPr>
              <w:t xml:space="preserve"> it. You have a live, </w:t>
            </w:r>
            <w:proofErr w:type="gramStart"/>
            <w:r w:rsidRPr="005A22D2">
              <w:rPr>
                <w:rFonts w:ascii="Calibri" w:hAnsi="Calibri" w:cs="Calibri"/>
                <w:b/>
                <w:bCs/>
                <w:color w:val="0D294E" w:themeColor="accent1" w:themeShade="BF"/>
                <w:sz w:val="72"/>
                <w:szCs w:val="72"/>
              </w:rPr>
              <w:t>publicly-accessible</w:t>
            </w:r>
            <w:proofErr w:type="gramEnd"/>
            <w:r w:rsidRPr="005A22D2">
              <w:rPr>
                <w:rFonts w:ascii="Calibri" w:hAnsi="Calibri" w:cs="Calibri"/>
                <w:b/>
                <w:bCs/>
                <w:color w:val="0D294E" w:themeColor="accent1" w:themeShade="BF"/>
                <w:sz w:val="72"/>
                <w:szCs w:val="72"/>
              </w:rPr>
              <w:t xml:space="preserve"> </w:t>
            </w:r>
            <w:r w:rsidR="00940B0C">
              <w:rPr>
                <w:rFonts w:ascii="Calibri" w:hAnsi="Calibri" w:cs="Calibri"/>
                <w:b/>
                <w:bCs/>
                <w:color w:val="0D294E" w:themeColor="accent1" w:themeShade="BF"/>
                <w:sz w:val="72"/>
                <w:szCs w:val="72"/>
              </w:rPr>
              <w:t xml:space="preserve">NodeJS Web App </w:t>
            </w:r>
            <w:r w:rsidR="00940B0C" w:rsidRPr="005A22D2">
              <w:rPr>
                <w:rFonts w:ascii="Calibri" w:hAnsi="Calibri" w:cs="Calibri"/>
                <w:b/>
                <w:bCs/>
                <w:color w:val="0D294E" w:themeColor="accent1" w:themeShade="BF"/>
                <w:sz w:val="72"/>
                <w:szCs w:val="72"/>
              </w:rPr>
              <w:t>using</w:t>
            </w:r>
            <w:r w:rsidR="00940B0C">
              <w:rPr>
                <w:rFonts w:ascii="Calibri" w:hAnsi="Calibri" w:cs="Calibri"/>
                <w:b/>
                <w:bCs/>
                <w:color w:val="0D294E" w:themeColor="accent1" w:themeShade="BF"/>
                <w:sz w:val="72"/>
                <w:szCs w:val="72"/>
              </w:rPr>
              <w:t xml:space="preserve"> full CI/CD Capabilities of AWS Code Pipeline and GitHub Web hook</w:t>
            </w:r>
            <w:r w:rsidRPr="005A22D2">
              <w:rPr>
                <w:rFonts w:ascii="Calibri" w:hAnsi="Calibri" w:cs="Calibri"/>
                <w:b/>
                <w:bCs/>
                <w:color w:val="0D294E" w:themeColor="accent1" w:themeShade="BF"/>
                <w:sz w:val="72"/>
                <w:szCs w:val="72"/>
              </w:rPr>
              <w:t>.</w:t>
            </w:r>
          </w:p>
          <w:p w14:paraId="46C08D63" w14:textId="5AE83645" w:rsidR="0031055C" w:rsidRPr="003A798E" w:rsidRDefault="0031055C" w:rsidP="00A24793">
            <w:pPr>
              <w:pStyle w:val="Quote"/>
            </w:pPr>
          </w:p>
        </w:tc>
        <w:tc>
          <w:tcPr>
            <w:tcW w:w="992" w:type="dxa"/>
            <w:vMerge/>
            <w:shd w:val="clear" w:color="auto" w:fill="00C1C7" w:themeFill="accent2"/>
          </w:tcPr>
          <w:p w14:paraId="63FCE92D" w14:textId="77777777" w:rsidR="0031055C" w:rsidRPr="003A798E" w:rsidRDefault="0031055C" w:rsidP="00B16959"/>
        </w:tc>
      </w:tr>
    </w:tbl>
    <w:p w14:paraId="63FCCF60" w14:textId="112E04B2" w:rsidR="00A81248" w:rsidRPr="003A798E" w:rsidRDefault="00A81248"/>
    <w:sectPr w:rsidR="00A81248" w:rsidRPr="003A798E" w:rsidSect="00A24793">
      <w:headerReference w:type="default" r:id="rId76"/>
      <w:footerReference w:type="even" r:id="rId77"/>
      <w:footerReference w:type="default" r:id="rId78"/>
      <w:pgSz w:w="12240" w:h="15840" w:code="1"/>
      <w:pgMar w:top="720" w:right="720" w:bottom="1080" w:left="720" w:header="709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BBFCE7" w14:textId="77777777" w:rsidR="000040FE" w:rsidRDefault="000040FE" w:rsidP="001205A1">
      <w:r>
        <w:separator/>
      </w:r>
    </w:p>
  </w:endnote>
  <w:endnote w:type="continuationSeparator" w:id="0">
    <w:p w14:paraId="28377BC8" w14:textId="77777777" w:rsidR="000040FE" w:rsidRDefault="000040FE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978846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03BBBEF" w14:textId="77777777" w:rsidR="00B16959" w:rsidRDefault="00B16959" w:rsidP="00B1695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EA5AE6B" w14:textId="77777777" w:rsidR="00B16959" w:rsidRDefault="00B16959" w:rsidP="001205A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8403021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2534911" w14:textId="77777777" w:rsidR="00B16959" w:rsidRDefault="00B16959" w:rsidP="00B1695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062ADE"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tbl>
    <w:tblPr>
      <w:tblW w:w="11605" w:type="dxa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6210"/>
      <w:gridCol w:w="5395"/>
    </w:tblGrid>
    <w:tr w:rsidR="00940B0C" w14:paraId="48434841" w14:textId="77777777" w:rsidTr="009B73D5">
      <w:tc>
        <w:tcPr>
          <w:tcW w:w="6210" w:type="dxa"/>
        </w:tcPr>
        <w:p w14:paraId="2026D43D" w14:textId="62633654" w:rsidR="00940B0C" w:rsidRPr="00940B0C" w:rsidRDefault="00940B0C" w:rsidP="00940B0C">
          <w:pPr>
            <w:pStyle w:val="Footer"/>
            <w:rPr>
              <w:color w:val="0D294E" w:themeColor="accent1" w:themeShade="BF"/>
            </w:rPr>
          </w:pPr>
          <w:r w:rsidRPr="00940B0C">
            <w:rPr>
              <w:rFonts w:ascii="Arial" w:eastAsia="Times New Roman" w:hAnsi="Arial" w:cs="Arial"/>
              <w:bCs/>
              <w:color w:val="0D294E" w:themeColor="accent1" w:themeShade="BF"/>
              <w:sz w:val="18"/>
              <w:szCs w:val="48"/>
            </w:rPr>
            <w:t>Project Deploy React App to Elastic Beanstalk using AWS Code Pipeline</w:t>
          </w:r>
        </w:p>
      </w:tc>
      <w:tc>
        <w:tcPr>
          <w:tcW w:w="5395" w:type="dxa"/>
        </w:tcPr>
        <w:p w14:paraId="0CA8F172" w14:textId="224D7E77" w:rsidR="00940B0C" w:rsidRPr="00940B0C" w:rsidRDefault="00940B0C" w:rsidP="00940B0C">
          <w:pPr>
            <w:pStyle w:val="Footer"/>
            <w:rPr>
              <w:color w:val="0D294E" w:themeColor="accent1" w:themeShade="BF"/>
            </w:rPr>
          </w:pPr>
        </w:p>
      </w:tc>
    </w:tr>
  </w:tbl>
  <w:p w14:paraId="5837B509" w14:textId="77777777" w:rsidR="00B16959" w:rsidRDefault="00B169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8AB7F" w14:textId="77777777" w:rsidR="000040FE" w:rsidRDefault="000040FE" w:rsidP="001205A1">
      <w:r>
        <w:separator/>
      </w:r>
    </w:p>
  </w:footnote>
  <w:footnote w:type="continuationSeparator" w:id="0">
    <w:p w14:paraId="3233D236" w14:textId="77777777" w:rsidR="000040FE" w:rsidRDefault="000040FE" w:rsidP="001205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19462" w14:textId="37E4DE59" w:rsidR="00B16959" w:rsidRDefault="00B16959" w:rsidP="007A0632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D6540"/>
    <w:multiLevelType w:val="hybridMultilevel"/>
    <w:tmpl w:val="9390895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25EA2"/>
    <w:multiLevelType w:val="hybridMultilevel"/>
    <w:tmpl w:val="C13E0AE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07887"/>
    <w:multiLevelType w:val="hybridMultilevel"/>
    <w:tmpl w:val="6B96B76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402A0B"/>
    <w:multiLevelType w:val="hybridMultilevel"/>
    <w:tmpl w:val="46C206F4"/>
    <w:lvl w:ilvl="0" w:tplc="EE62B3F4">
      <w:start w:val="1"/>
      <w:numFmt w:val="decimal"/>
      <w:lvlText w:val="%1."/>
      <w:lvlJc w:val="left"/>
      <w:pPr>
        <w:ind w:left="720" w:hanging="360"/>
      </w:pPr>
      <w:rPr>
        <w:rFonts w:eastAsia="Times New Roman" w:cs="Times New Roman"/>
        <w:color w:val="091C34" w:themeColor="accent1" w:themeShade="80"/>
        <w:sz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6741B8"/>
    <w:multiLevelType w:val="hybridMultilevel"/>
    <w:tmpl w:val="6B96B76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AF38C8"/>
    <w:multiLevelType w:val="hybridMultilevel"/>
    <w:tmpl w:val="21D0A910"/>
    <w:lvl w:ilvl="0" w:tplc="4009000F">
      <w:start w:val="5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FF123A"/>
    <w:multiLevelType w:val="hybridMultilevel"/>
    <w:tmpl w:val="E866529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680950"/>
    <w:multiLevelType w:val="hybridMultilevel"/>
    <w:tmpl w:val="C13E0AE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DF3FDE"/>
    <w:multiLevelType w:val="hybridMultilevel"/>
    <w:tmpl w:val="B762AFC4"/>
    <w:lvl w:ilvl="0" w:tplc="4A504D9C">
      <w:start w:val="1"/>
      <w:numFmt w:val="decimal"/>
      <w:lvlText w:val="%1."/>
      <w:lvlJc w:val="left"/>
      <w:pPr>
        <w:ind w:left="720" w:hanging="360"/>
      </w:pPr>
      <w:rPr>
        <w:rFonts w:eastAsia="Times New Roman" w:cs="Times New Roman"/>
        <w:color w:val="091C34" w:themeColor="accent1" w:themeShade="80"/>
        <w:sz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E27B32"/>
    <w:multiLevelType w:val="multilevel"/>
    <w:tmpl w:val="26668A20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5F9C2266"/>
    <w:multiLevelType w:val="hybridMultilevel"/>
    <w:tmpl w:val="35AC8D1E"/>
    <w:lvl w:ilvl="0" w:tplc="33442A10">
      <w:start w:val="1"/>
      <w:numFmt w:val="decimal"/>
      <w:lvlText w:val="%1."/>
      <w:lvlJc w:val="left"/>
      <w:pPr>
        <w:ind w:left="1069" w:hanging="360"/>
      </w:pPr>
    </w:lvl>
    <w:lvl w:ilvl="1" w:tplc="40090019">
      <w:start w:val="1"/>
      <w:numFmt w:val="lowerLetter"/>
      <w:lvlText w:val="%2."/>
      <w:lvlJc w:val="left"/>
      <w:pPr>
        <w:ind w:left="1789" w:hanging="360"/>
      </w:pPr>
    </w:lvl>
    <w:lvl w:ilvl="2" w:tplc="4009001B">
      <w:start w:val="1"/>
      <w:numFmt w:val="lowerRoman"/>
      <w:lvlText w:val="%3."/>
      <w:lvlJc w:val="right"/>
      <w:pPr>
        <w:ind w:left="2509" w:hanging="180"/>
      </w:pPr>
    </w:lvl>
    <w:lvl w:ilvl="3" w:tplc="4009000F">
      <w:start w:val="1"/>
      <w:numFmt w:val="decimal"/>
      <w:lvlText w:val="%4."/>
      <w:lvlJc w:val="left"/>
      <w:pPr>
        <w:ind w:left="3229" w:hanging="360"/>
      </w:pPr>
    </w:lvl>
    <w:lvl w:ilvl="4" w:tplc="40090019">
      <w:start w:val="1"/>
      <w:numFmt w:val="lowerLetter"/>
      <w:lvlText w:val="%5."/>
      <w:lvlJc w:val="left"/>
      <w:pPr>
        <w:ind w:left="3949" w:hanging="360"/>
      </w:pPr>
    </w:lvl>
    <w:lvl w:ilvl="5" w:tplc="4009001B">
      <w:start w:val="1"/>
      <w:numFmt w:val="lowerRoman"/>
      <w:lvlText w:val="%6."/>
      <w:lvlJc w:val="right"/>
      <w:pPr>
        <w:ind w:left="4669" w:hanging="180"/>
      </w:pPr>
    </w:lvl>
    <w:lvl w:ilvl="6" w:tplc="4009000F">
      <w:start w:val="1"/>
      <w:numFmt w:val="decimal"/>
      <w:lvlText w:val="%7."/>
      <w:lvlJc w:val="left"/>
      <w:pPr>
        <w:ind w:left="5389" w:hanging="360"/>
      </w:pPr>
    </w:lvl>
    <w:lvl w:ilvl="7" w:tplc="40090019">
      <w:start w:val="1"/>
      <w:numFmt w:val="lowerLetter"/>
      <w:lvlText w:val="%8."/>
      <w:lvlJc w:val="left"/>
      <w:pPr>
        <w:ind w:left="6109" w:hanging="360"/>
      </w:pPr>
    </w:lvl>
    <w:lvl w:ilvl="8" w:tplc="4009001B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187351E"/>
    <w:multiLevelType w:val="hybridMultilevel"/>
    <w:tmpl w:val="07E8A4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BC708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CED1054"/>
    <w:multiLevelType w:val="hybridMultilevel"/>
    <w:tmpl w:val="21D0A910"/>
    <w:lvl w:ilvl="0" w:tplc="4009000F">
      <w:start w:val="5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D87A3B"/>
    <w:multiLevelType w:val="multilevel"/>
    <w:tmpl w:val="0A64D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C255D8"/>
    <w:multiLevelType w:val="hybridMultilevel"/>
    <w:tmpl w:val="6B96B76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5B46F8"/>
    <w:multiLevelType w:val="hybridMultilevel"/>
    <w:tmpl w:val="B1C451B4"/>
    <w:lvl w:ilvl="0" w:tplc="687A9356">
      <w:start w:val="1"/>
      <w:numFmt w:val="decimal"/>
      <w:lvlText w:val="%1."/>
      <w:lvlJc w:val="left"/>
      <w:pPr>
        <w:ind w:left="720" w:hanging="360"/>
      </w:pPr>
      <w:rPr>
        <w:b w:val="0"/>
        <w:color w:val="091C34" w:themeColor="accent1" w:themeShade="8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B36654"/>
    <w:multiLevelType w:val="hybridMultilevel"/>
    <w:tmpl w:val="2F66B42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E60210"/>
    <w:multiLevelType w:val="hybridMultilevel"/>
    <w:tmpl w:val="381E1F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8F3FFE"/>
    <w:multiLevelType w:val="hybridMultilevel"/>
    <w:tmpl w:val="CC8C9C6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A1407E"/>
    <w:multiLevelType w:val="hybridMultilevel"/>
    <w:tmpl w:val="9190E3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E97C33"/>
    <w:multiLevelType w:val="multilevel"/>
    <w:tmpl w:val="40DA3B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num w:numId="1">
    <w:abstractNumId w:val="2"/>
  </w:num>
  <w:num w:numId="2">
    <w:abstractNumId w:val="4"/>
  </w:num>
  <w:num w:numId="3">
    <w:abstractNumId w:val="15"/>
  </w:num>
  <w:num w:numId="4">
    <w:abstractNumId w:val="17"/>
  </w:num>
  <w:num w:numId="5">
    <w:abstractNumId w:val="6"/>
  </w:num>
  <w:num w:numId="6">
    <w:abstractNumId w:val="0"/>
  </w:num>
  <w:num w:numId="7">
    <w:abstractNumId w:val="12"/>
  </w:num>
  <w:num w:numId="8">
    <w:abstractNumId w:val="9"/>
  </w:num>
  <w:num w:numId="9">
    <w:abstractNumId w:val="19"/>
  </w:num>
  <w:num w:numId="10">
    <w:abstractNumId w:val="1"/>
  </w:num>
  <w:num w:numId="11">
    <w:abstractNumId w:val="7"/>
  </w:num>
  <w:num w:numId="12">
    <w:abstractNumId w:val="14"/>
  </w:num>
  <w:num w:numId="1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3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32"/>
    <w:rsid w:val="000040FE"/>
    <w:rsid w:val="00033DF2"/>
    <w:rsid w:val="00052C8E"/>
    <w:rsid w:val="00062ADE"/>
    <w:rsid w:val="000C4ED1"/>
    <w:rsid w:val="001205A1"/>
    <w:rsid w:val="00131171"/>
    <w:rsid w:val="0015708F"/>
    <w:rsid w:val="00254A0E"/>
    <w:rsid w:val="002877E8"/>
    <w:rsid w:val="002E7C4E"/>
    <w:rsid w:val="0031055C"/>
    <w:rsid w:val="00371EE1"/>
    <w:rsid w:val="003747DE"/>
    <w:rsid w:val="00382F4E"/>
    <w:rsid w:val="003A798E"/>
    <w:rsid w:val="00425A99"/>
    <w:rsid w:val="00496084"/>
    <w:rsid w:val="004A7909"/>
    <w:rsid w:val="005A22D2"/>
    <w:rsid w:val="005A57EC"/>
    <w:rsid w:val="005B18AE"/>
    <w:rsid w:val="005E6B25"/>
    <w:rsid w:val="005F4F46"/>
    <w:rsid w:val="00664945"/>
    <w:rsid w:val="006C03AC"/>
    <w:rsid w:val="006C60E6"/>
    <w:rsid w:val="006F542A"/>
    <w:rsid w:val="007711DB"/>
    <w:rsid w:val="007A0632"/>
    <w:rsid w:val="007B0740"/>
    <w:rsid w:val="007C1BAB"/>
    <w:rsid w:val="007F7D49"/>
    <w:rsid w:val="00845D90"/>
    <w:rsid w:val="00883E9A"/>
    <w:rsid w:val="008B3ECC"/>
    <w:rsid w:val="00940B0C"/>
    <w:rsid w:val="00990AF2"/>
    <w:rsid w:val="009B73D5"/>
    <w:rsid w:val="009C7AEA"/>
    <w:rsid w:val="00A15CF7"/>
    <w:rsid w:val="00A24793"/>
    <w:rsid w:val="00A25A32"/>
    <w:rsid w:val="00A43A59"/>
    <w:rsid w:val="00A44FC7"/>
    <w:rsid w:val="00A81248"/>
    <w:rsid w:val="00B163EA"/>
    <w:rsid w:val="00B16959"/>
    <w:rsid w:val="00C25C8E"/>
    <w:rsid w:val="00C66528"/>
    <w:rsid w:val="00C77443"/>
    <w:rsid w:val="00C915F0"/>
    <w:rsid w:val="00CB6338"/>
    <w:rsid w:val="00D3663A"/>
    <w:rsid w:val="00D535AF"/>
    <w:rsid w:val="00D64AE0"/>
    <w:rsid w:val="00DB3F5D"/>
    <w:rsid w:val="00EC6A6F"/>
    <w:rsid w:val="00F9131F"/>
    <w:rsid w:val="00FB5743"/>
    <w:rsid w:val="00FB65B8"/>
    <w:rsid w:val="00FC49AE"/>
    <w:rsid w:val="00FD2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1017E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FC49AE"/>
  </w:style>
  <w:style w:type="paragraph" w:styleId="Heading1">
    <w:name w:val="heading 1"/>
    <w:basedOn w:val="Normal"/>
    <w:next w:val="Normal"/>
    <w:link w:val="Heading1Char"/>
    <w:qFormat/>
    <w:rsid w:val="00DB3F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00C1C7" w:themeColor="accent2"/>
      <w:sz w:val="42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2"/>
    </w:rPr>
  </w:style>
  <w:style w:type="paragraph" w:styleId="Heading5">
    <w:name w:val="heading 5"/>
    <w:basedOn w:val="Normal"/>
    <w:next w:val="Normal"/>
    <w:link w:val="Heading5Char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DB3F5D"/>
    <w:rPr>
      <w:rFonts w:asciiTheme="majorHAnsi" w:eastAsiaTheme="majorEastAsia" w:hAnsiTheme="majorHAnsi" w:cstheme="majorBidi"/>
      <w:b/>
      <w:color w:val="123869" w:themeColor="accen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Heading3Char">
    <w:name w:val="Heading 3 Char"/>
    <w:basedOn w:val="DefaultParagraphFont"/>
    <w:link w:val="Heading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Heading4Char">
    <w:name w:val="Heading 4 Char"/>
    <w:basedOn w:val="DefaultParagraphFont"/>
    <w:link w:val="Heading4"/>
    <w:uiPriority w:val="3"/>
    <w:rsid w:val="00C66528"/>
    <w:rPr>
      <w:rFonts w:eastAsiaTheme="majorEastAsia" w:cstheme="majorBidi"/>
      <w:i/>
      <w:iCs/>
      <w:color w:val="000000" w:themeColor="text1"/>
      <w:sz w:val="32"/>
    </w:rPr>
  </w:style>
  <w:style w:type="paragraph" w:customStyle="1" w:styleId="Text">
    <w:name w:val="Text"/>
    <w:basedOn w:val="Normal"/>
    <w:uiPriority w:val="5"/>
    <w:qFormat/>
    <w:rsid w:val="00C66528"/>
    <w:rPr>
      <w:i/>
      <w:color w:val="000000" w:themeColor="text1"/>
      <w:sz w:val="28"/>
    </w:rPr>
  </w:style>
  <w:style w:type="paragraph" w:styleId="Header">
    <w:name w:val="header"/>
    <w:basedOn w:val="Normal"/>
    <w:link w:val="HeaderCh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6528"/>
  </w:style>
  <w:style w:type="paragraph" w:styleId="Footer">
    <w:name w:val="footer"/>
    <w:basedOn w:val="Normal"/>
    <w:link w:val="FooterChar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PageNumber">
    <w:name w:val="page number"/>
    <w:basedOn w:val="DefaultParagraphFont"/>
    <w:uiPriority w:val="99"/>
    <w:semiHidden/>
    <w:rsid w:val="001205A1"/>
  </w:style>
  <w:style w:type="character" w:customStyle="1" w:styleId="Heading5Char">
    <w:name w:val="Heading 5 Char"/>
    <w:basedOn w:val="DefaultParagraphFont"/>
    <w:link w:val="Heading5"/>
    <w:uiPriority w:val="4"/>
    <w:rsid w:val="00C66528"/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styleId="PlaceholderText">
    <w:name w:val="Placeholder Text"/>
    <w:basedOn w:val="DefaultParagraphFont"/>
    <w:uiPriority w:val="99"/>
    <w:semiHidden/>
    <w:rsid w:val="00C66528"/>
    <w:rPr>
      <w:color w:val="808080"/>
    </w:rPr>
  </w:style>
  <w:style w:type="character" w:styleId="Emphasis">
    <w:name w:val="Emphasis"/>
    <w:basedOn w:val="DefaultParagraphFont"/>
    <w:uiPriority w:val="20"/>
    <w:qFormat/>
    <w:rsid w:val="00FC49AE"/>
    <w:rPr>
      <w:i w:val="0"/>
      <w:iCs/>
      <w:color w:val="00C1C7" w:themeColor="accent2"/>
    </w:rPr>
  </w:style>
  <w:style w:type="paragraph" w:styleId="Quote">
    <w:name w:val="Quote"/>
    <w:basedOn w:val="Normal"/>
    <w:next w:val="Normal"/>
    <w:link w:val="QuoteChar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123869" w:themeColor="accent1"/>
      <w:sz w:val="76"/>
    </w:rPr>
  </w:style>
  <w:style w:type="character" w:customStyle="1" w:styleId="QuoteChar">
    <w:name w:val="Quote Char"/>
    <w:basedOn w:val="DefaultParagraphFont"/>
    <w:link w:val="Quote"/>
    <w:uiPriority w:val="29"/>
    <w:rsid w:val="00FC49AE"/>
    <w:rPr>
      <w:rFonts w:asciiTheme="majorHAnsi" w:hAnsiTheme="majorHAnsi"/>
      <w:iCs/>
      <w:color w:val="123869" w:themeColor="accent1"/>
      <w:sz w:val="76"/>
    </w:rPr>
  </w:style>
  <w:style w:type="paragraph" w:styleId="NormalWeb">
    <w:name w:val="Normal (Web)"/>
    <w:basedOn w:val="Normal"/>
    <w:uiPriority w:val="99"/>
    <w:semiHidden/>
    <w:rsid w:val="00496084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rsid w:val="00496084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608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52C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52C8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3117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B73D5"/>
    <w:pPr>
      <w:spacing w:line="259" w:lineRule="auto"/>
      <w:outlineLvl w:val="9"/>
    </w:pPr>
    <w:rPr>
      <w:b w:val="0"/>
      <w:color w:val="0D294E" w:themeColor="accent1" w:themeShade="BF"/>
    </w:rPr>
  </w:style>
  <w:style w:type="paragraph" w:styleId="TOC1">
    <w:name w:val="toc 1"/>
    <w:basedOn w:val="Normal"/>
    <w:next w:val="Normal"/>
    <w:autoRedefine/>
    <w:uiPriority w:val="39"/>
    <w:rsid w:val="009B73D5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9B73D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9B73D5"/>
    <w:pPr>
      <w:spacing w:after="100"/>
      <w:ind w:left="480"/>
    </w:pPr>
  </w:style>
  <w:style w:type="character" w:styleId="Strong">
    <w:name w:val="Strong"/>
    <w:basedOn w:val="DefaultParagraphFont"/>
    <w:uiPriority w:val="22"/>
    <w:qFormat/>
    <w:rsid w:val="00940B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6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3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7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6" Type="http://schemas.openxmlformats.org/officeDocument/2006/relationships/header" Target="header1.xml"/><Relationship Id="rId7" Type="http://schemas.openxmlformats.org/officeDocument/2006/relationships/settings" Target="settings.xml"/><Relationship Id="rId71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aws.amazon.com/premiumsupport/knowledge-center/create-and-activate-aws-account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48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footer" Target="footer2.xml"/><Relationship Id="rId8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-scm.com/downloads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code.visualstudio.com/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12" Type="http://schemas.openxmlformats.org/officeDocument/2006/relationships/image" Target="media/image1.jpe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%20Yoga\AppData\Roaming\Microsoft\Templates\Jazzy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5FF1710FB9E41A683D2BB55024C10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D5299D-10B1-480A-8EA4-A24D28D32BA1}"/>
      </w:docPartPr>
      <w:docPartBody>
        <w:p w:rsidR="00624208" w:rsidRDefault="00DD19CC">
          <w:pPr>
            <w:pStyle w:val="45FF1710FB9E41A683D2BB55024C1004"/>
          </w:pPr>
          <w:r w:rsidRPr="003A798E">
            <w:t>INSTRUCTIONS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19CC"/>
    <w:rsid w:val="003F126F"/>
    <w:rsid w:val="00624208"/>
    <w:rsid w:val="00931F7E"/>
    <w:rsid w:val="00D02C83"/>
    <w:rsid w:val="00DD1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3"/>
    <w:qFormat/>
    <w:pPr>
      <w:keepNext/>
      <w:keepLines/>
      <w:spacing w:after="0" w:line="240" w:lineRule="auto"/>
      <w:outlineLvl w:val="3"/>
    </w:pPr>
    <w:rPr>
      <w:rFonts w:eastAsiaTheme="majorEastAsia" w:cstheme="majorBidi"/>
      <w:i/>
      <w:iCs/>
      <w:color w:val="000000" w:themeColor="text1"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5FF1710FB9E41A683D2BB55024C1004">
    <w:name w:val="45FF1710FB9E41A683D2BB55024C1004"/>
  </w:style>
  <w:style w:type="character" w:customStyle="1" w:styleId="Heading4Char">
    <w:name w:val="Heading 4 Char"/>
    <w:basedOn w:val="DefaultParagraphFont"/>
    <w:link w:val="Heading4"/>
    <w:uiPriority w:val="3"/>
    <w:rPr>
      <w:rFonts w:eastAsiaTheme="majorEastAsia" w:cstheme="majorBidi"/>
      <w:i/>
      <w:iCs/>
      <w:color w:val="000000" w:themeColor="text1"/>
      <w:sz w:val="32"/>
      <w:szCs w:val="24"/>
    </w:rPr>
  </w:style>
  <w:style w:type="character" w:styleId="Emphasis">
    <w:name w:val="Emphasis"/>
    <w:basedOn w:val="DefaultParagraphFont"/>
    <w:uiPriority w:val="20"/>
    <w:qFormat/>
    <w:rPr>
      <w:i w:val="0"/>
      <w:iCs/>
      <w:color w:val="ED7D31" w:themeColor="accent2"/>
    </w:rPr>
  </w:style>
  <w:style w:type="paragraph" w:styleId="Quote">
    <w:name w:val="Quote"/>
    <w:basedOn w:val="Normal"/>
    <w:next w:val="Normal"/>
    <w:link w:val="QuoteChar"/>
    <w:uiPriority w:val="29"/>
    <w:qFormat/>
    <w:pPr>
      <w:spacing w:after="0" w:line="192" w:lineRule="auto"/>
      <w:jc w:val="center"/>
    </w:pPr>
    <w:rPr>
      <w:rFonts w:asciiTheme="majorHAnsi" w:eastAsiaTheme="minorHAnsi" w:hAnsiTheme="majorHAnsi"/>
      <w:iCs/>
      <w:color w:val="4472C4" w:themeColor="accent1"/>
      <w:sz w:val="76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eastAsiaTheme="minorHAnsi" w:hAnsiTheme="majorHAnsi"/>
      <w:iCs/>
      <w:color w:val="4472C4" w:themeColor="accent1"/>
      <w:sz w:val="76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AF2D12F-F9CC-41C0-B93A-FD386D3A2E3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Jazzy student report.dotx</Template>
  <TotalTime>0</TotalTime>
  <Pages>27</Pages>
  <Words>1131</Words>
  <Characters>6447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2021-07-01T10:08:00Z</dcterms:created>
  <dcterms:modified xsi:type="dcterms:W3CDTF">2021-07-01T10:18:00Z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